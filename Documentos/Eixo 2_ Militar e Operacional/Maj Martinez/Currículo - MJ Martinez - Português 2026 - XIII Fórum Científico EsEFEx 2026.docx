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520"/>
        <w:gridCol w:w="1770"/>
      </w:tblGrid>
      <w:tr w:rsidR="00D51EC1" w14:paraId="1C5A4EE7" w14:textId="77777777">
        <w:trPr>
          <w:cantSplit/>
          <w:trHeight w:val="567"/>
        </w:trPr>
        <w:tc>
          <w:tcPr>
            <w:tcW w:w="1488" w:type="dxa"/>
            <w:vMerge w:val="restart"/>
          </w:tcPr>
          <w:p w14:paraId="019871DB" w14:textId="474C85BF" w:rsidR="00D51EC1" w:rsidRDefault="00187654">
            <w:r>
              <w:pict w14:anchorId="73565D8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6.75pt;height:83.25pt">
                  <v:imagedata r:id="rId8" o:title="DOM_EMAER_seteraios"/>
                </v:shape>
              </w:pict>
            </w:r>
          </w:p>
        </w:tc>
        <w:tc>
          <w:tcPr>
            <w:tcW w:w="6520" w:type="dxa"/>
            <w:vMerge w:val="restart"/>
          </w:tcPr>
          <w:p w14:paraId="50548452" w14:textId="77777777" w:rsidR="00D51EC1" w:rsidRDefault="00933207">
            <w:pPr>
              <w:rPr>
                <w:rFonts w:ascii="Arial" w:hAnsi="Arial"/>
                <w:b/>
                <w:caps/>
                <w:sz w:val="28"/>
              </w:rPr>
            </w:pPr>
            <w:r>
              <w:rPr>
                <w:rFonts w:ascii="Arial" w:hAnsi="Arial"/>
                <w:b/>
                <w:caps/>
                <w:sz w:val="28"/>
              </w:rPr>
              <w:t>COMANDO da Aeronáutica</w:t>
            </w:r>
          </w:p>
          <w:p w14:paraId="55652C9C" w14:textId="77777777" w:rsidR="00D51EC1" w:rsidRDefault="0002720D">
            <w:pPr>
              <w:pStyle w:val="Ttulo4"/>
            </w:pPr>
            <w:r>
              <w:t>UNIVERSIDADE DA FORÇA AÉREA</w:t>
            </w:r>
          </w:p>
          <w:p w14:paraId="256D346A" w14:textId="77777777" w:rsidR="00D51EC1" w:rsidRDefault="00D51EC1"/>
          <w:p w14:paraId="698094E1" w14:textId="77777777" w:rsidR="00D51EC1" w:rsidRDefault="00933207">
            <w:pPr>
              <w:pStyle w:val="Ttulo4"/>
              <w:rPr>
                <w:rFonts w:ascii="Arial Black" w:hAnsi="Arial Black"/>
                <w:b w:val="0"/>
                <w:sz w:val="36"/>
              </w:rPr>
            </w:pPr>
            <w:r>
              <w:rPr>
                <w:rFonts w:ascii="Arial Black" w:hAnsi="Arial Black"/>
                <w:b w:val="0"/>
                <w:caps w:val="0"/>
                <w:sz w:val="36"/>
              </w:rPr>
              <w:t>Curriculum Vitae</w:t>
            </w:r>
          </w:p>
        </w:tc>
        <w:tc>
          <w:tcPr>
            <w:tcW w:w="1770" w:type="dxa"/>
          </w:tcPr>
          <w:p w14:paraId="04DC7BCB" w14:textId="77777777" w:rsidR="00D51EC1" w:rsidRDefault="00D51EC1">
            <w:pPr>
              <w:pStyle w:val="Ttulo5"/>
              <w:rPr>
                <w:rFonts w:ascii="Arial" w:hAnsi="Arial"/>
                <w:sz w:val="18"/>
              </w:rPr>
            </w:pPr>
          </w:p>
          <w:p w14:paraId="1985DE7C" w14:textId="77777777" w:rsidR="00D51EC1" w:rsidRDefault="00D51EC1"/>
          <w:p w14:paraId="3FB4F651" w14:textId="77777777" w:rsidR="00D51EC1" w:rsidRDefault="00933207">
            <w:pPr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ATUALIZADO:</w:t>
            </w:r>
          </w:p>
        </w:tc>
      </w:tr>
      <w:tr w:rsidR="00D51EC1" w14:paraId="45A65D54" w14:textId="77777777">
        <w:trPr>
          <w:cantSplit/>
          <w:trHeight w:val="432"/>
        </w:trPr>
        <w:tc>
          <w:tcPr>
            <w:tcW w:w="1488" w:type="dxa"/>
            <w:vMerge/>
          </w:tcPr>
          <w:p w14:paraId="4F91C6B7" w14:textId="77777777" w:rsidR="00D51EC1" w:rsidRDefault="00D51EC1"/>
        </w:tc>
        <w:tc>
          <w:tcPr>
            <w:tcW w:w="6520" w:type="dxa"/>
            <w:vMerge/>
          </w:tcPr>
          <w:p w14:paraId="2681294F" w14:textId="77777777" w:rsidR="00D51EC1" w:rsidRDefault="00D51EC1">
            <w:pPr>
              <w:rPr>
                <w:rFonts w:ascii="Arial" w:hAnsi="Arial"/>
                <w:b/>
                <w:caps/>
                <w:sz w:val="28"/>
              </w:rPr>
            </w:pP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0" w:color="auto" w:fill="auto"/>
          </w:tcPr>
          <w:p w14:paraId="441A7279" w14:textId="201C2A5E" w:rsidR="00D51EC1" w:rsidRDefault="00D51EC1">
            <w:pPr>
              <w:pStyle w:val="Ttulo5"/>
              <w:spacing w:before="120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fldChar w:fldCharType="begin"/>
            </w:r>
            <w:r w:rsidR="00933207">
              <w:rPr>
                <w:rFonts w:ascii="Arial" w:hAnsi="Arial"/>
                <w:b/>
                <w:sz w:val="22"/>
              </w:rPr>
              <w:instrText xml:space="preserve"> TIME \@ "d-MMM-yy" </w:instrText>
            </w:r>
            <w:r>
              <w:rPr>
                <w:rFonts w:ascii="Arial" w:hAnsi="Arial"/>
                <w:b/>
                <w:sz w:val="22"/>
              </w:rPr>
              <w:fldChar w:fldCharType="separate"/>
            </w:r>
            <w:r w:rsidR="00187654">
              <w:rPr>
                <w:rFonts w:ascii="Arial" w:hAnsi="Arial"/>
                <w:b/>
                <w:noProof/>
                <w:sz w:val="22"/>
              </w:rPr>
              <w:t>15-abr-26</w:t>
            </w:r>
            <w:r>
              <w:rPr>
                <w:rFonts w:ascii="Arial" w:hAnsi="Arial"/>
                <w:b/>
                <w:sz w:val="22"/>
              </w:rPr>
              <w:fldChar w:fldCharType="end"/>
            </w:r>
          </w:p>
        </w:tc>
      </w:tr>
      <w:tr w:rsidR="00D51EC1" w14:paraId="42A36D8C" w14:textId="77777777">
        <w:trPr>
          <w:cantSplit/>
          <w:trHeight w:val="580"/>
        </w:trPr>
        <w:tc>
          <w:tcPr>
            <w:tcW w:w="1488" w:type="dxa"/>
            <w:vMerge/>
          </w:tcPr>
          <w:p w14:paraId="1A574366" w14:textId="77777777" w:rsidR="00D51EC1" w:rsidRDefault="00D51EC1"/>
        </w:tc>
        <w:tc>
          <w:tcPr>
            <w:tcW w:w="6520" w:type="dxa"/>
            <w:vMerge/>
          </w:tcPr>
          <w:p w14:paraId="20C15867" w14:textId="77777777" w:rsidR="00D51EC1" w:rsidRDefault="00D51EC1">
            <w:pPr>
              <w:rPr>
                <w:rFonts w:ascii="Arial" w:hAnsi="Arial"/>
                <w:b/>
                <w:caps/>
                <w:sz w:val="28"/>
              </w:rPr>
            </w:pPr>
          </w:p>
        </w:tc>
        <w:tc>
          <w:tcPr>
            <w:tcW w:w="1770" w:type="dxa"/>
          </w:tcPr>
          <w:p w14:paraId="346931AC" w14:textId="77777777" w:rsidR="00D51EC1" w:rsidRDefault="00D51EC1">
            <w:pPr>
              <w:pStyle w:val="Ttulo5"/>
              <w:rPr>
                <w:rFonts w:ascii="Arial" w:hAnsi="Arial"/>
                <w:sz w:val="18"/>
              </w:rPr>
            </w:pPr>
          </w:p>
        </w:tc>
      </w:tr>
    </w:tbl>
    <w:p w14:paraId="12AE7A70" w14:textId="26B6085D" w:rsidR="00D51EC1" w:rsidRDefault="00000000">
      <w:pPr>
        <w:spacing w:before="240"/>
        <w:rPr>
          <w:rFonts w:ascii="Impact" w:hAnsi="Impact"/>
          <w:sz w:val="28"/>
        </w:rPr>
      </w:pPr>
      <w:r>
        <w:rPr>
          <w:noProof/>
        </w:rPr>
        <w:pict w14:anchorId="40BBBA7E">
          <v:line id="_x0000_s1026" style="position:absolute;flip:y;z-index:1;mso-position-horizontal-relative:text;mso-position-vertical-relative:text" from="116.15pt,24.95pt" to="490.55pt,24.95pt" o:allowincell="f" strokeweight="4pt">
            <v:stroke startarrowwidth="narrow" startarrowlength="short" endarrowwidth="narrow" endarrowlength="short"/>
          </v:line>
        </w:pict>
      </w:r>
      <w:r w:rsidR="00933207">
        <w:rPr>
          <w:rFonts w:ascii="Impact" w:hAnsi="Impact"/>
          <w:sz w:val="28"/>
        </w:rPr>
        <w:t>Dados Biográficos</w:t>
      </w:r>
    </w:p>
    <w:p w14:paraId="4A9BE7B7" w14:textId="77777777" w:rsidR="00D51EC1" w:rsidRDefault="00D51EC1">
      <w:pPr>
        <w:tabs>
          <w:tab w:val="left" w:leader="dot" w:pos="5103"/>
        </w:tabs>
        <w:rPr>
          <w:rFonts w:ascii="Arial" w:hAnsi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31"/>
        <w:gridCol w:w="425"/>
        <w:gridCol w:w="3914"/>
        <w:gridCol w:w="73"/>
        <w:gridCol w:w="2034"/>
      </w:tblGrid>
      <w:tr w:rsidR="00D51EC1" w14:paraId="15C6A8DB" w14:textId="77777777">
        <w:trPr>
          <w:cantSplit/>
        </w:trPr>
        <w:tc>
          <w:tcPr>
            <w:tcW w:w="333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A1526D4" w14:textId="46F66A95" w:rsidR="00D51EC1" w:rsidRDefault="00187654">
            <w:pPr>
              <w:spacing w:before="240"/>
              <w:jc w:val="center"/>
              <w:rPr>
                <w:rFonts w:ascii="Impact" w:hAnsi="Impact"/>
                <w:sz w:val="28"/>
              </w:rPr>
            </w:pPr>
            <w:r>
              <w:rPr>
                <w:rFonts w:ascii="Impact" w:hAnsi="Impact"/>
                <w:sz w:val="28"/>
              </w:rPr>
              <w:pict w14:anchorId="76B905EF">
                <v:shape id="_x0000_i1026" type="#_x0000_t75" style="width:159pt;height:212.25pt">
                  <v:imagedata r:id="rId9" o:title="Foto Maj Martinez 3x4"/>
                </v:shape>
              </w:pic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87F7A90" w14:textId="77777777" w:rsidR="00D51EC1" w:rsidRDefault="00D51EC1">
            <w:pPr>
              <w:spacing w:before="240"/>
              <w:rPr>
                <w:rFonts w:ascii="Impact" w:hAnsi="Impact"/>
                <w:sz w:val="28"/>
              </w:rPr>
            </w:pPr>
          </w:p>
        </w:tc>
        <w:tc>
          <w:tcPr>
            <w:tcW w:w="60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8DE790" w14:textId="77777777" w:rsidR="00D51EC1" w:rsidRDefault="00933207"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NOME:</w:t>
            </w:r>
          </w:p>
          <w:p w14:paraId="57F965E3" w14:textId="77777777" w:rsidR="00D51EC1" w:rsidRPr="002F20EB" w:rsidRDefault="002F20EB">
            <w:pPr>
              <w:pStyle w:val="Ttulo6"/>
              <w:rPr>
                <w:b w:val="0"/>
              </w:rPr>
            </w:pPr>
            <w:r w:rsidRPr="002F20EB">
              <w:rPr>
                <w:rFonts w:ascii="ArialMT" w:hAnsi="ArialMT" w:cs="ArialMT"/>
                <w:b w:val="0"/>
                <w:szCs w:val="22"/>
              </w:rPr>
              <w:t xml:space="preserve">JEFFERSON </w:t>
            </w:r>
            <w:r w:rsidRPr="002F20EB">
              <w:rPr>
                <w:rFonts w:ascii="Arial-BoldMT" w:hAnsi="Arial-BoldMT" w:cs="Arial-BoldMT"/>
                <w:bCs/>
                <w:szCs w:val="22"/>
              </w:rPr>
              <w:t>MARTINEZ</w:t>
            </w:r>
            <w:r w:rsidRPr="002F20EB">
              <w:rPr>
                <w:rFonts w:ascii="Arial-BoldMT" w:hAnsi="Arial-BoldMT" w:cs="Arial-BoldMT"/>
                <w:b w:val="0"/>
                <w:bCs/>
                <w:szCs w:val="22"/>
              </w:rPr>
              <w:t xml:space="preserve"> </w:t>
            </w:r>
            <w:r w:rsidRPr="002F20EB">
              <w:rPr>
                <w:rFonts w:ascii="ArialMT" w:hAnsi="ArialMT" w:cs="ArialMT"/>
                <w:b w:val="0"/>
                <w:szCs w:val="22"/>
              </w:rPr>
              <w:t>MONJARDIM COUTO</w:t>
            </w:r>
          </w:p>
        </w:tc>
      </w:tr>
      <w:tr w:rsidR="00D51EC1" w14:paraId="7E5ED386" w14:textId="77777777">
        <w:trPr>
          <w:cantSplit/>
        </w:trPr>
        <w:tc>
          <w:tcPr>
            <w:tcW w:w="333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148A8E9" w14:textId="77777777" w:rsidR="00D51EC1" w:rsidRDefault="00D51EC1">
            <w:pPr>
              <w:spacing w:before="240"/>
              <w:rPr>
                <w:rFonts w:ascii="Impact" w:hAnsi="Impact"/>
                <w:sz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B84B3D5" w14:textId="77777777" w:rsidR="00D51EC1" w:rsidRDefault="00D51EC1">
            <w:pPr>
              <w:spacing w:before="240"/>
              <w:rPr>
                <w:rFonts w:ascii="Impact" w:hAnsi="Impact"/>
                <w:sz w:val="28"/>
              </w:rPr>
            </w:pPr>
          </w:p>
        </w:tc>
        <w:tc>
          <w:tcPr>
            <w:tcW w:w="60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F3CD46" w14:textId="77777777" w:rsidR="00D51EC1" w:rsidRDefault="008852B1"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>POSTO/GRADUAÇÃO:</w:t>
            </w:r>
          </w:p>
          <w:p w14:paraId="00169BAC" w14:textId="2D189767" w:rsidR="00D51EC1" w:rsidRDefault="009B12B0">
            <w:pPr>
              <w:pStyle w:val="Ttulo6"/>
              <w:rPr>
                <w:b w:val="0"/>
                <w:sz w:val="20"/>
              </w:rPr>
            </w:pPr>
            <w:r>
              <w:rPr>
                <w:rFonts w:ascii="ArialMT" w:hAnsi="ArialMT" w:cs="ArialMT"/>
                <w:b w:val="0"/>
              </w:rPr>
              <w:t>MAJOR</w:t>
            </w:r>
          </w:p>
        </w:tc>
      </w:tr>
      <w:tr w:rsidR="008852B1" w14:paraId="6440D325" w14:textId="77777777" w:rsidTr="008852B1">
        <w:trPr>
          <w:cantSplit/>
        </w:trPr>
        <w:tc>
          <w:tcPr>
            <w:tcW w:w="333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6E5A4CF" w14:textId="77777777" w:rsidR="008852B1" w:rsidRDefault="008852B1">
            <w:pPr>
              <w:spacing w:before="240"/>
              <w:rPr>
                <w:rFonts w:ascii="Impact" w:hAnsi="Impact"/>
                <w:sz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2F05452" w14:textId="77777777" w:rsidR="008852B1" w:rsidRDefault="008852B1">
            <w:pPr>
              <w:spacing w:before="240"/>
              <w:rPr>
                <w:rFonts w:ascii="Impact" w:hAnsi="Impact"/>
                <w:sz w:val="28"/>
              </w:rPr>
            </w:pPr>
          </w:p>
        </w:tc>
        <w:tc>
          <w:tcPr>
            <w:tcW w:w="3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DF8D54" w14:textId="77777777" w:rsidR="008852B1" w:rsidRPr="002F20EB" w:rsidRDefault="008852B1">
            <w:pPr>
              <w:rPr>
                <w:rFonts w:ascii="Arial" w:hAnsi="Arial"/>
                <w:sz w:val="14"/>
              </w:rPr>
            </w:pPr>
            <w:r w:rsidRPr="002F20EB">
              <w:rPr>
                <w:rFonts w:ascii="Arial" w:hAnsi="Arial"/>
                <w:sz w:val="14"/>
              </w:rPr>
              <w:t>ESPECIALIDADE:</w:t>
            </w:r>
          </w:p>
          <w:p w14:paraId="133DAA8F" w14:textId="77777777" w:rsidR="002F20EB" w:rsidRPr="002F20EB" w:rsidRDefault="002F20EB">
            <w:pPr>
              <w:rPr>
                <w:rFonts w:ascii="Arial" w:hAnsi="Arial"/>
                <w:sz w:val="14"/>
              </w:rPr>
            </w:pPr>
          </w:p>
          <w:p w14:paraId="3FC4EEAA" w14:textId="77777777" w:rsidR="002F20EB" w:rsidRPr="002F20EB" w:rsidRDefault="002F20EB">
            <w:pPr>
              <w:rPr>
                <w:rFonts w:ascii="Arial" w:hAnsi="Arial"/>
                <w:sz w:val="14"/>
              </w:rPr>
            </w:pPr>
            <w:r w:rsidRPr="002F20EB">
              <w:rPr>
                <w:rFonts w:ascii="ArialMT" w:hAnsi="ArialMT" w:cs="ArialMT"/>
                <w:sz w:val="22"/>
              </w:rPr>
              <w:t>AVIADOR</w:t>
            </w:r>
          </w:p>
        </w:tc>
        <w:tc>
          <w:tcPr>
            <w:tcW w:w="21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104CAE0" w14:textId="77777777" w:rsidR="008852B1" w:rsidRPr="002F20EB" w:rsidRDefault="008852B1" w:rsidP="008852B1">
            <w:pPr>
              <w:rPr>
                <w:rFonts w:ascii="Arial" w:hAnsi="Arial"/>
                <w:sz w:val="14"/>
              </w:rPr>
            </w:pPr>
            <w:r w:rsidRPr="002F20EB">
              <w:rPr>
                <w:rFonts w:ascii="Arial" w:hAnsi="Arial"/>
                <w:sz w:val="14"/>
              </w:rPr>
              <w:t>SARAM:</w:t>
            </w:r>
          </w:p>
          <w:p w14:paraId="2FE7A20E" w14:textId="77777777" w:rsidR="002F20EB" w:rsidRPr="002F20EB" w:rsidRDefault="002F20EB" w:rsidP="002F20EB">
            <w:pPr>
              <w:pStyle w:val="Ttulo6"/>
              <w:rPr>
                <w:b w:val="0"/>
                <w:sz w:val="14"/>
              </w:rPr>
            </w:pPr>
            <w:r w:rsidRPr="002F20EB">
              <w:rPr>
                <w:rFonts w:ascii="ArialMT" w:hAnsi="ArialMT" w:cs="ArialMT"/>
                <w:b w:val="0"/>
              </w:rPr>
              <w:t>349.037-8</w:t>
            </w:r>
          </w:p>
        </w:tc>
      </w:tr>
      <w:tr w:rsidR="00D51EC1" w14:paraId="4424721C" w14:textId="77777777">
        <w:trPr>
          <w:cantSplit/>
        </w:trPr>
        <w:tc>
          <w:tcPr>
            <w:tcW w:w="333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5F1128A" w14:textId="77777777" w:rsidR="00D51EC1" w:rsidRDefault="00D51EC1">
            <w:pPr>
              <w:spacing w:before="240"/>
              <w:rPr>
                <w:rFonts w:ascii="Impact" w:hAnsi="Impact"/>
                <w:sz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C60FD12" w14:textId="77777777" w:rsidR="00D51EC1" w:rsidRDefault="00D51EC1">
            <w:pPr>
              <w:spacing w:before="240"/>
              <w:rPr>
                <w:rFonts w:ascii="Impact" w:hAnsi="Impact"/>
                <w:sz w:val="28"/>
              </w:rPr>
            </w:pPr>
          </w:p>
        </w:tc>
        <w:tc>
          <w:tcPr>
            <w:tcW w:w="60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D95337" w14:textId="77777777" w:rsidR="00D51EC1" w:rsidRPr="002F20EB" w:rsidRDefault="00933207">
            <w:pPr>
              <w:rPr>
                <w:rFonts w:ascii="Arial" w:hAnsi="Arial"/>
                <w:sz w:val="14"/>
              </w:rPr>
            </w:pPr>
            <w:r w:rsidRPr="002F20EB">
              <w:rPr>
                <w:rFonts w:ascii="Arial" w:hAnsi="Arial"/>
                <w:sz w:val="14"/>
              </w:rPr>
              <w:t>FILIAÇÃO:</w:t>
            </w:r>
          </w:p>
          <w:p w14:paraId="6F5A16E1" w14:textId="77777777" w:rsidR="002F20EB" w:rsidRPr="00953CDC" w:rsidRDefault="002F20EB" w:rsidP="00953CDC">
            <w:pPr>
              <w:pStyle w:val="Ttulo6"/>
              <w:rPr>
                <w:rFonts w:ascii="ArialMT" w:hAnsi="ArialMT" w:cs="ArialMT"/>
                <w:b w:val="0"/>
              </w:rPr>
            </w:pPr>
            <w:r w:rsidRPr="00953CDC">
              <w:rPr>
                <w:rFonts w:ascii="ArialMT" w:hAnsi="ArialMT" w:cs="ArialMT"/>
                <w:b w:val="0"/>
              </w:rPr>
              <w:t>THEODORO DA MOTTA COUTO</w:t>
            </w:r>
          </w:p>
          <w:p w14:paraId="6E2CB4E4" w14:textId="77777777" w:rsidR="00D51EC1" w:rsidRPr="002F20EB" w:rsidRDefault="002F20EB" w:rsidP="00953CDC">
            <w:pPr>
              <w:pStyle w:val="Ttulo6"/>
            </w:pPr>
            <w:r w:rsidRPr="00953CDC">
              <w:rPr>
                <w:rFonts w:ascii="ArialMT" w:hAnsi="ArialMT" w:cs="ArialMT"/>
                <w:b w:val="0"/>
              </w:rPr>
              <w:t>ELZA MARIA MONJARDIM COUTO</w:t>
            </w:r>
          </w:p>
        </w:tc>
      </w:tr>
      <w:tr w:rsidR="00D51EC1" w14:paraId="44181EFE" w14:textId="77777777">
        <w:trPr>
          <w:cantSplit/>
        </w:trPr>
        <w:tc>
          <w:tcPr>
            <w:tcW w:w="333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53A6993" w14:textId="77777777" w:rsidR="00D51EC1" w:rsidRDefault="00D51EC1">
            <w:pPr>
              <w:spacing w:before="240"/>
              <w:rPr>
                <w:rFonts w:ascii="Impact" w:hAnsi="Impact"/>
                <w:sz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CF0F83A" w14:textId="77777777" w:rsidR="00D51EC1" w:rsidRDefault="00D51EC1">
            <w:pPr>
              <w:spacing w:before="240"/>
              <w:rPr>
                <w:rFonts w:ascii="Impact" w:hAnsi="Impact"/>
                <w:sz w:val="28"/>
              </w:rPr>
            </w:pPr>
          </w:p>
        </w:tc>
        <w:tc>
          <w:tcPr>
            <w:tcW w:w="39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6FC260" w14:textId="77777777" w:rsidR="00D51EC1" w:rsidRPr="002F20EB" w:rsidRDefault="00933207">
            <w:pPr>
              <w:rPr>
                <w:rFonts w:ascii="Arial" w:hAnsi="Arial"/>
                <w:sz w:val="14"/>
              </w:rPr>
            </w:pPr>
            <w:r w:rsidRPr="002F20EB">
              <w:rPr>
                <w:rFonts w:ascii="Arial" w:hAnsi="Arial"/>
                <w:sz w:val="14"/>
              </w:rPr>
              <w:t>NATURALIDADE:</w:t>
            </w:r>
          </w:p>
          <w:p w14:paraId="2180E014" w14:textId="77777777" w:rsidR="00D51EC1" w:rsidRPr="002F20EB" w:rsidRDefault="00933207" w:rsidP="00A12D9D">
            <w:pPr>
              <w:pStyle w:val="Ttulo6"/>
              <w:rPr>
                <w:b w:val="0"/>
              </w:rPr>
            </w:pPr>
            <w:r w:rsidRPr="002F20EB">
              <w:rPr>
                <w:b w:val="0"/>
                <w:sz w:val="20"/>
              </w:rPr>
              <w:t xml:space="preserve"> </w:t>
            </w:r>
            <w:r w:rsidR="00A12D9D" w:rsidRPr="00953CDC">
              <w:rPr>
                <w:rFonts w:ascii="ArialMT" w:hAnsi="ArialMT" w:cs="ArialMT"/>
                <w:b w:val="0"/>
              </w:rPr>
              <w:t xml:space="preserve">BARBACENA </w:t>
            </w:r>
            <w:r w:rsidRPr="00953CDC">
              <w:rPr>
                <w:rFonts w:ascii="ArialMT" w:hAnsi="ArialMT" w:cs="ArialMT"/>
                <w:b w:val="0"/>
              </w:rPr>
              <w:t xml:space="preserve">- </w:t>
            </w:r>
            <w:r w:rsidR="00A12D9D" w:rsidRPr="00953CDC">
              <w:rPr>
                <w:rFonts w:ascii="ArialMT" w:hAnsi="ArialMT" w:cs="ArialMT"/>
                <w:b w:val="0"/>
              </w:rPr>
              <w:t>MG</w:t>
            </w:r>
          </w:p>
        </w:tc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82114D6" w14:textId="77777777" w:rsidR="00D51EC1" w:rsidRPr="002F20EB" w:rsidRDefault="00933207">
            <w:pPr>
              <w:rPr>
                <w:rFonts w:ascii="Arial" w:hAnsi="Arial"/>
                <w:sz w:val="14"/>
              </w:rPr>
            </w:pPr>
            <w:r w:rsidRPr="002F20EB">
              <w:rPr>
                <w:rFonts w:ascii="Arial" w:hAnsi="Arial"/>
                <w:sz w:val="14"/>
              </w:rPr>
              <w:t>NASCIMENTO:</w:t>
            </w:r>
          </w:p>
          <w:p w14:paraId="58295113" w14:textId="77777777" w:rsidR="00D51EC1" w:rsidRPr="002F20EB" w:rsidRDefault="002F20EB">
            <w:pPr>
              <w:pStyle w:val="Ttulo6"/>
              <w:rPr>
                <w:b w:val="0"/>
              </w:rPr>
            </w:pPr>
            <w:r w:rsidRPr="002F20EB">
              <w:rPr>
                <w:rFonts w:ascii="ArialMT" w:hAnsi="ArialMT" w:cs="ArialMT"/>
                <w:b w:val="0"/>
              </w:rPr>
              <w:t>11 OUT 1984</w:t>
            </w:r>
          </w:p>
        </w:tc>
      </w:tr>
      <w:tr w:rsidR="00D51EC1" w14:paraId="0A6CACE2" w14:textId="77777777">
        <w:trPr>
          <w:cantSplit/>
          <w:trHeight w:val="242"/>
        </w:trPr>
        <w:tc>
          <w:tcPr>
            <w:tcW w:w="333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C69CEFC" w14:textId="77777777" w:rsidR="00D51EC1" w:rsidRDefault="00D51EC1">
            <w:pPr>
              <w:spacing w:before="240"/>
              <w:rPr>
                <w:rFonts w:ascii="Impact" w:hAnsi="Impact"/>
                <w:sz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2369C26" w14:textId="77777777" w:rsidR="00D51EC1" w:rsidRDefault="00D51EC1">
            <w:pPr>
              <w:spacing w:before="240"/>
              <w:rPr>
                <w:rFonts w:ascii="Impact" w:hAnsi="Impact"/>
                <w:sz w:val="28"/>
              </w:rPr>
            </w:pPr>
          </w:p>
        </w:tc>
        <w:tc>
          <w:tcPr>
            <w:tcW w:w="60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11285B" w14:textId="77777777" w:rsidR="00D51EC1" w:rsidRPr="002F20EB" w:rsidRDefault="00933207">
            <w:pPr>
              <w:rPr>
                <w:rFonts w:ascii="Arial" w:hAnsi="Arial"/>
                <w:sz w:val="14"/>
              </w:rPr>
            </w:pPr>
            <w:r w:rsidRPr="002F20EB">
              <w:rPr>
                <w:rFonts w:ascii="Arial" w:hAnsi="Arial"/>
                <w:sz w:val="14"/>
              </w:rPr>
              <w:t>NOME DA ESPOSA:</w:t>
            </w:r>
          </w:p>
          <w:p w14:paraId="514620FF" w14:textId="77777777" w:rsidR="00D51EC1" w:rsidRPr="002F20EB" w:rsidRDefault="002F20EB">
            <w:pPr>
              <w:pStyle w:val="Ttulo6"/>
              <w:rPr>
                <w:b w:val="0"/>
              </w:rPr>
            </w:pPr>
            <w:r w:rsidRPr="002F20EB">
              <w:rPr>
                <w:rFonts w:ascii="ArialMT" w:hAnsi="ArialMT" w:cs="ArialMT"/>
                <w:b w:val="0"/>
              </w:rPr>
              <w:t>STEPHANIE ROLIM COUTO</w:t>
            </w:r>
          </w:p>
        </w:tc>
      </w:tr>
      <w:tr w:rsidR="00D51EC1" w14:paraId="2F546272" w14:textId="77777777">
        <w:trPr>
          <w:cantSplit/>
        </w:trPr>
        <w:tc>
          <w:tcPr>
            <w:tcW w:w="333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6311034" w14:textId="77777777" w:rsidR="00D51EC1" w:rsidRDefault="00D51EC1">
            <w:pPr>
              <w:spacing w:before="240"/>
              <w:rPr>
                <w:rFonts w:ascii="Impact" w:hAnsi="Impact"/>
                <w:sz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34753EA" w14:textId="77777777" w:rsidR="00D51EC1" w:rsidRDefault="00D51EC1">
            <w:pPr>
              <w:spacing w:before="240"/>
              <w:rPr>
                <w:rFonts w:ascii="Impact" w:hAnsi="Impact"/>
                <w:sz w:val="28"/>
              </w:rPr>
            </w:pPr>
          </w:p>
        </w:tc>
        <w:tc>
          <w:tcPr>
            <w:tcW w:w="602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6AF441" w14:textId="77777777" w:rsidR="00D51EC1" w:rsidRPr="002F20EB" w:rsidRDefault="00933207">
            <w:pPr>
              <w:rPr>
                <w:rFonts w:ascii="Arial" w:hAnsi="Arial"/>
                <w:sz w:val="14"/>
              </w:rPr>
            </w:pPr>
            <w:r w:rsidRPr="002F20EB">
              <w:rPr>
                <w:rFonts w:ascii="Arial" w:hAnsi="Arial"/>
                <w:sz w:val="14"/>
              </w:rPr>
              <w:t>ANIVERSÁRIO DA ESPOSA:</w:t>
            </w:r>
          </w:p>
          <w:p w14:paraId="5C291696" w14:textId="77777777" w:rsidR="00D51EC1" w:rsidRPr="002F20EB" w:rsidRDefault="002F20EB" w:rsidP="002F20EB">
            <w:pPr>
              <w:pStyle w:val="Ttulo6"/>
              <w:rPr>
                <w:b w:val="0"/>
              </w:rPr>
            </w:pPr>
            <w:r w:rsidRPr="002F20EB">
              <w:rPr>
                <w:rFonts w:ascii="ArialMT" w:hAnsi="ArialMT" w:cs="ArialMT"/>
                <w:b w:val="0"/>
              </w:rPr>
              <w:t>17 DE MAIO</w:t>
            </w:r>
          </w:p>
        </w:tc>
      </w:tr>
      <w:tr w:rsidR="00D51EC1" w14:paraId="6672D0AD" w14:textId="77777777">
        <w:trPr>
          <w:cantSplit/>
        </w:trPr>
        <w:tc>
          <w:tcPr>
            <w:tcW w:w="333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35173BF" w14:textId="77777777" w:rsidR="00D51EC1" w:rsidRDefault="00D51EC1">
            <w:pPr>
              <w:spacing w:before="240"/>
              <w:rPr>
                <w:rFonts w:ascii="Impact" w:hAnsi="Impact"/>
                <w:sz w:val="2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6D25966" w14:textId="77777777" w:rsidR="00D51EC1" w:rsidRDefault="00D51EC1">
            <w:pPr>
              <w:spacing w:before="240"/>
              <w:rPr>
                <w:rFonts w:ascii="Impact" w:hAnsi="Impact"/>
                <w:sz w:val="28"/>
              </w:rPr>
            </w:pPr>
          </w:p>
        </w:tc>
        <w:tc>
          <w:tcPr>
            <w:tcW w:w="60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BC9749" w14:textId="77777777" w:rsidR="00D51EC1" w:rsidRPr="002F20EB" w:rsidRDefault="00933207">
            <w:pPr>
              <w:rPr>
                <w:rFonts w:ascii="Arial" w:hAnsi="Arial"/>
                <w:sz w:val="14"/>
              </w:rPr>
            </w:pPr>
            <w:r w:rsidRPr="002F20EB">
              <w:rPr>
                <w:rFonts w:ascii="Arial" w:hAnsi="Arial"/>
                <w:sz w:val="14"/>
              </w:rPr>
              <w:t>FILHOS:</w:t>
            </w:r>
          </w:p>
          <w:p w14:paraId="03B4ECC8" w14:textId="77777777" w:rsidR="00D51EC1" w:rsidRPr="00E331A0" w:rsidRDefault="00E331A0" w:rsidP="002F20EB">
            <w:pPr>
              <w:pStyle w:val="Ttulo6"/>
              <w:rPr>
                <w:rFonts w:ascii="ArialMT" w:hAnsi="ArialMT" w:cs="ArialMT"/>
                <w:b w:val="0"/>
              </w:rPr>
            </w:pPr>
            <w:r w:rsidRPr="00E331A0">
              <w:rPr>
                <w:rFonts w:ascii="ArialMT" w:hAnsi="ArialMT" w:cs="ArialMT"/>
                <w:b w:val="0"/>
              </w:rPr>
              <w:t>PEDRO ROLIM COUTO</w:t>
            </w:r>
          </w:p>
          <w:p w14:paraId="2404C7D4" w14:textId="64546C03" w:rsidR="00E331A0" w:rsidRPr="00E331A0" w:rsidRDefault="00E331A0" w:rsidP="00E331A0">
            <w:pPr>
              <w:pStyle w:val="Ttulo6"/>
            </w:pPr>
            <w:r w:rsidRPr="00E331A0">
              <w:rPr>
                <w:rFonts w:ascii="ArialMT" w:hAnsi="ArialMT" w:cs="ArialMT"/>
                <w:b w:val="0"/>
              </w:rPr>
              <w:t>GABRIEL ROLIM COUTO</w:t>
            </w:r>
          </w:p>
        </w:tc>
      </w:tr>
    </w:tbl>
    <w:p w14:paraId="5DBC73AF" w14:textId="77777777" w:rsidR="00D51EC1" w:rsidRDefault="00D51EC1">
      <w:pPr>
        <w:tabs>
          <w:tab w:val="left" w:leader="dot" w:pos="5103"/>
        </w:tabs>
        <w:rPr>
          <w:rFonts w:ascii="Arial" w:hAnsi="Arial"/>
          <w:b/>
        </w:rPr>
      </w:pPr>
    </w:p>
    <w:p w14:paraId="21AEDD90" w14:textId="77777777" w:rsidR="00D51EC1" w:rsidRDefault="00000000">
      <w:pPr>
        <w:tabs>
          <w:tab w:val="left" w:leader="dot" w:pos="5103"/>
        </w:tabs>
        <w:rPr>
          <w:rFonts w:ascii="Impact" w:hAnsi="Impact"/>
          <w:sz w:val="28"/>
        </w:rPr>
      </w:pPr>
      <w:r>
        <w:rPr>
          <w:noProof/>
        </w:rPr>
        <w:pict w14:anchorId="7CEE4BBC">
          <v:line id="_x0000_s1028" style="position:absolute;z-index:3" from="72.95pt,9.85pt" to="490.6pt,9.9pt" o:allowincell="f" strokeweight="4pt">
            <v:stroke startarrowwidth="narrow" startarrowlength="short" endarrowwidth="narrow" endarrowlength="short"/>
          </v:line>
        </w:pict>
      </w:r>
      <w:r w:rsidR="00933207">
        <w:rPr>
          <w:rFonts w:ascii="Impact" w:hAnsi="Impact"/>
          <w:sz w:val="28"/>
        </w:rPr>
        <w:t>Promoções</w:t>
      </w:r>
    </w:p>
    <w:p w14:paraId="4C76A0BF" w14:textId="77777777" w:rsidR="00D51EC1" w:rsidRDefault="00D51EC1">
      <w:pPr>
        <w:tabs>
          <w:tab w:val="left" w:leader="dot" w:pos="5103"/>
        </w:tabs>
        <w:rPr>
          <w:rFonts w:ascii="Arial" w:hAnsi="Arial"/>
          <w:b/>
        </w:rPr>
      </w:pPr>
    </w:p>
    <w:tbl>
      <w:tblPr>
        <w:tblW w:w="10276" w:type="dxa"/>
        <w:tblBorders>
          <w:bottom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22"/>
        <w:gridCol w:w="7654"/>
      </w:tblGrid>
      <w:tr w:rsidR="00D51EC1" w14:paraId="0662D6DF" w14:textId="77777777" w:rsidTr="00EF14FA">
        <w:trPr>
          <w:cantSplit/>
        </w:trPr>
        <w:tc>
          <w:tcPr>
            <w:tcW w:w="2622" w:type="dxa"/>
          </w:tcPr>
          <w:p w14:paraId="7E01AB81" w14:textId="77777777" w:rsidR="00D51EC1" w:rsidRDefault="00933207">
            <w:pPr>
              <w:pStyle w:val="Ttulo2"/>
              <w:spacing w:before="60" w:after="60"/>
            </w:pPr>
            <w:r>
              <w:t>DATA DE PRAÇA</w:t>
            </w:r>
          </w:p>
          <w:p w14:paraId="211D7830" w14:textId="77777777" w:rsidR="00EF14FA" w:rsidRPr="00EF14FA" w:rsidRDefault="00EF14FA" w:rsidP="00EF14FA">
            <w:pPr>
              <w:pStyle w:val="Ttulo2"/>
              <w:spacing w:before="60" w:after="60"/>
            </w:pPr>
            <w:r>
              <w:t>PRÓXIMA PROMOÇÃO</w:t>
            </w:r>
          </w:p>
        </w:tc>
        <w:tc>
          <w:tcPr>
            <w:tcW w:w="7654" w:type="dxa"/>
          </w:tcPr>
          <w:p w14:paraId="02989AE3" w14:textId="77777777" w:rsidR="00D51EC1" w:rsidRPr="00F71B1F" w:rsidRDefault="002F20EB">
            <w:pPr>
              <w:pStyle w:val="Ttulo2"/>
              <w:spacing w:before="60" w:after="60"/>
              <w:rPr>
                <w:rFonts w:ascii="Arial-BoldMT" w:hAnsi="Arial-BoldMT" w:cs="Arial-BoldMT"/>
              </w:rPr>
            </w:pPr>
            <w:r w:rsidRPr="00F71B1F">
              <w:rPr>
                <w:rFonts w:ascii="Arial-BoldMT" w:hAnsi="Arial-BoldMT" w:cs="Arial-BoldMT"/>
              </w:rPr>
              <w:t>14 FEV 2001</w:t>
            </w:r>
          </w:p>
          <w:p w14:paraId="337ABAF3" w14:textId="754AFBF5" w:rsidR="00EF14FA" w:rsidRPr="00EF14FA" w:rsidRDefault="00EF14FA" w:rsidP="00EF14FA">
            <w:pPr>
              <w:pStyle w:val="Ttulo2"/>
              <w:spacing w:before="60" w:after="60"/>
            </w:pPr>
            <w:r w:rsidRPr="00F71B1F">
              <w:rPr>
                <w:rFonts w:ascii="Arial-BoldMT" w:hAnsi="Arial-BoldMT" w:cs="Arial-BoldMT"/>
              </w:rPr>
              <w:t>31 AGO 202</w:t>
            </w:r>
          </w:p>
        </w:tc>
      </w:tr>
    </w:tbl>
    <w:p w14:paraId="18D9E448" w14:textId="77777777" w:rsidR="00D51EC1" w:rsidRDefault="00D51EC1">
      <w:pPr>
        <w:tabs>
          <w:tab w:val="left" w:leader="dot" w:pos="5103"/>
        </w:tabs>
        <w:rPr>
          <w:rFonts w:ascii="Arial" w:hAnsi="Arial"/>
          <w:b/>
        </w:rPr>
      </w:pPr>
    </w:p>
    <w:tbl>
      <w:tblPr>
        <w:tblW w:w="0" w:type="auto"/>
        <w:tblBorders>
          <w:bottom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66"/>
        <w:gridCol w:w="1635"/>
        <w:gridCol w:w="3661"/>
        <w:gridCol w:w="1614"/>
      </w:tblGrid>
      <w:tr w:rsidR="00D51EC1" w14:paraId="4EC358D5" w14:textId="77777777">
        <w:tc>
          <w:tcPr>
            <w:tcW w:w="2866" w:type="dxa"/>
            <w:tcBorders>
              <w:bottom w:val="single" w:sz="4" w:space="0" w:color="auto"/>
            </w:tcBorders>
            <w:shd w:val="pct20" w:color="auto" w:fill="FFFFFF"/>
          </w:tcPr>
          <w:p w14:paraId="7A176BA1" w14:textId="77777777" w:rsidR="00D51EC1" w:rsidRDefault="00933207">
            <w:pPr>
              <w:spacing w:before="60" w:after="6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POSTO</w:t>
            </w:r>
          </w:p>
        </w:tc>
        <w:tc>
          <w:tcPr>
            <w:tcW w:w="1635" w:type="dxa"/>
            <w:tcBorders>
              <w:bottom w:val="single" w:sz="4" w:space="0" w:color="auto"/>
            </w:tcBorders>
            <w:shd w:val="pct20" w:color="auto" w:fill="FFFFFF"/>
          </w:tcPr>
          <w:p w14:paraId="6F88F8A5" w14:textId="77777777" w:rsidR="00D51EC1" w:rsidRDefault="00933207">
            <w:pPr>
              <w:spacing w:before="60" w:after="6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DATA</w:t>
            </w:r>
          </w:p>
        </w:tc>
        <w:tc>
          <w:tcPr>
            <w:tcW w:w="3661" w:type="dxa"/>
            <w:tcBorders>
              <w:bottom w:val="single" w:sz="4" w:space="0" w:color="auto"/>
            </w:tcBorders>
            <w:shd w:val="pct20" w:color="auto" w:fill="FFFFFF"/>
          </w:tcPr>
          <w:p w14:paraId="74B7C734" w14:textId="77777777" w:rsidR="00D51EC1" w:rsidRDefault="00933207">
            <w:pPr>
              <w:spacing w:before="60" w:after="6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POSTO</w:t>
            </w:r>
          </w:p>
        </w:tc>
        <w:tc>
          <w:tcPr>
            <w:tcW w:w="1614" w:type="dxa"/>
            <w:tcBorders>
              <w:bottom w:val="single" w:sz="4" w:space="0" w:color="auto"/>
            </w:tcBorders>
            <w:shd w:val="pct20" w:color="auto" w:fill="FFFFFF"/>
          </w:tcPr>
          <w:p w14:paraId="4961FA12" w14:textId="77777777" w:rsidR="00D51EC1" w:rsidRDefault="00933207">
            <w:pPr>
              <w:spacing w:before="60" w:after="6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DATA</w:t>
            </w:r>
          </w:p>
        </w:tc>
      </w:tr>
      <w:tr w:rsidR="00D51EC1" w14:paraId="1AE839BB" w14:textId="77777777">
        <w:tc>
          <w:tcPr>
            <w:tcW w:w="2866" w:type="dxa"/>
            <w:tcBorders>
              <w:top w:val="nil"/>
              <w:bottom w:val="single" w:sz="4" w:space="0" w:color="auto"/>
            </w:tcBorders>
          </w:tcPr>
          <w:p w14:paraId="3733CA7B" w14:textId="77777777" w:rsidR="00D51EC1" w:rsidRDefault="00933207">
            <w:pPr>
              <w:spacing w:before="60" w:after="60"/>
              <w:rPr>
                <w:rFonts w:ascii="Arial" w:hAnsi="Arial"/>
              </w:rPr>
            </w:pPr>
            <w:r>
              <w:rPr>
                <w:rFonts w:ascii="Arial" w:hAnsi="Arial"/>
              </w:rPr>
              <w:t>ASPIRANTE</w:t>
            </w:r>
          </w:p>
        </w:tc>
        <w:tc>
          <w:tcPr>
            <w:tcW w:w="1635" w:type="dxa"/>
            <w:tcBorders>
              <w:top w:val="nil"/>
              <w:bottom w:val="single" w:sz="4" w:space="0" w:color="auto"/>
            </w:tcBorders>
          </w:tcPr>
          <w:p w14:paraId="58EBA820" w14:textId="77777777" w:rsidR="00D51EC1" w:rsidRPr="002F20EB" w:rsidRDefault="002F20EB">
            <w:pPr>
              <w:pStyle w:val="Ttulo2"/>
              <w:spacing w:before="60" w:after="60"/>
            </w:pPr>
            <w:r w:rsidRPr="002F20EB">
              <w:rPr>
                <w:rFonts w:ascii="Arial-BoldMT" w:hAnsi="Arial-BoldMT" w:cs="Arial-BoldMT"/>
                <w:bCs/>
              </w:rPr>
              <w:t>14 DEZ 2007</w:t>
            </w:r>
          </w:p>
        </w:tc>
        <w:tc>
          <w:tcPr>
            <w:tcW w:w="3661" w:type="dxa"/>
            <w:tcBorders>
              <w:top w:val="nil"/>
              <w:bottom w:val="single" w:sz="4" w:space="0" w:color="auto"/>
            </w:tcBorders>
          </w:tcPr>
          <w:p w14:paraId="639DAC7D" w14:textId="77777777" w:rsidR="00D51EC1" w:rsidRDefault="00933207">
            <w:pPr>
              <w:spacing w:before="60" w:after="60"/>
              <w:rPr>
                <w:rFonts w:ascii="Arial" w:hAnsi="Arial"/>
              </w:rPr>
            </w:pPr>
            <w:r>
              <w:rPr>
                <w:rFonts w:ascii="Arial" w:hAnsi="Arial"/>
              </w:rPr>
              <w:t>TENENTE-CORONEL</w:t>
            </w:r>
          </w:p>
        </w:tc>
        <w:tc>
          <w:tcPr>
            <w:tcW w:w="1614" w:type="dxa"/>
            <w:tcBorders>
              <w:top w:val="nil"/>
              <w:bottom w:val="single" w:sz="4" w:space="0" w:color="auto"/>
            </w:tcBorders>
          </w:tcPr>
          <w:p w14:paraId="32EF2196" w14:textId="77777777" w:rsidR="00D51EC1" w:rsidRDefault="00D51EC1">
            <w:pPr>
              <w:pStyle w:val="Ttulo2"/>
              <w:spacing w:before="60" w:after="60"/>
            </w:pPr>
          </w:p>
        </w:tc>
      </w:tr>
      <w:tr w:rsidR="00D51EC1" w14:paraId="291B592B" w14:textId="77777777">
        <w:tc>
          <w:tcPr>
            <w:tcW w:w="2866" w:type="dxa"/>
            <w:tcBorders>
              <w:top w:val="nil"/>
              <w:bottom w:val="single" w:sz="4" w:space="0" w:color="auto"/>
            </w:tcBorders>
          </w:tcPr>
          <w:p w14:paraId="59FB844A" w14:textId="77777777" w:rsidR="00D51EC1" w:rsidRDefault="00933207">
            <w:pPr>
              <w:spacing w:before="60" w:after="60"/>
              <w:rPr>
                <w:rFonts w:ascii="Arial" w:hAnsi="Arial"/>
              </w:rPr>
            </w:pPr>
            <w:r>
              <w:rPr>
                <w:rFonts w:ascii="Arial" w:hAnsi="Arial"/>
              </w:rPr>
              <w:t>2º TENENTE</w:t>
            </w:r>
          </w:p>
        </w:tc>
        <w:tc>
          <w:tcPr>
            <w:tcW w:w="1635" w:type="dxa"/>
            <w:tcBorders>
              <w:top w:val="nil"/>
              <w:bottom w:val="single" w:sz="4" w:space="0" w:color="auto"/>
            </w:tcBorders>
          </w:tcPr>
          <w:p w14:paraId="210EDE0E" w14:textId="77777777" w:rsidR="00D51EC1" w:rsidRPr="002F20EB" w:rsidRDefault="002F20EB">
            <w:pPr>
              <w:pStyle w:val="Ttulo2"/>
              <w:spacing w:before="60" w:after="60"/>
            </w:pPr>
            <w:r w:rsidRPr="002F20EB">
              <w:rPr>
                <w:rFonts w:ascii="Arial-BoldMT" w:hAnsi="Arial-BoldMT" w:cs="Arial-BoldMT"/>
                <w:bCs/>
              </w:rPr>
              <w:t>31 AGO 2008</w:t>
            </w:r>
          </w:p>
        </w:tc>
        <w:tc>
          <w:tcPr>
            <w:tcW w:w="3661" w:type="dxa"/>
            <w:tcBorders>
              <w:top w:val="nil"/>
              <w:bottom w:val="single" w:sz="4" w:space="0" w:color="auto"/>
            </w:tcBorders>
          </w:tcPr>
          <w:p w14:paraId="52698A63" w14:textId="77777777" w:rsidR="00D51EC1" w:rsidRDefault="00933207">
            <w:pPr>
              <w:spacing w:before="60" w:after="60"/>
              <w:rPr>
                <w:rFonts w:ascii="Arial" w:hAnsi="Arial"/>
              </w:rPr>
            </w:pPr>
            <w:r>
              <w:rPr>
                <w:rFonts w:ascii="Arial" w:hAnsi="Arial"/>
              </w:rPr>
              <w:t>CORONEL</w:t>
            </w:r>
          </w:p>
        </w:tc>
        <w:tc>
          <w:tcPr>
            <w:tcW w:w="1614" w:type="dxa"/>
            <w:tcBorders>
              <w:top w:val="nil"/>
              <w:bottom w:val="single" w:sz="4" w:space="0" w:color="auto"/>
            </w:tcBorders>
          </w:tcPr>
          <w:p w14:paraId="35EEE6DC" w14:textId="77777777" w:rsidR="00D51EC1" w:rsidRDefault="00D51EC1">
            <w:pPr>
              <w:pStyle w:val="Ttulo2"/>
              <w:spacing w:before="60" w:after="60"/>
            </w:pPr>
          </w:p>
        </w:tc>
      </w:tr>
      <w:tr w:rsidR="00D51EC1" w14:paraId="3C69D0D7" w14:textId="77777777">
        <w:tc>
          <w:tcPr>
            <w:tcW w:w="2866" w:type="dxa"/>
            <w:tcBorders>
              <w:top w:val="nil"/>
              <w:bottom w:val="single" w:sz="4" w:space="0" w:color="auto"/>
            </w:tcBorders>
          </w:tcPr>
          <w:p w14:paraId="193898E5" w14:textId="77777777" w:rsidR="00D51EC1" w:rsidRDefault="00933207">
            <w:pPr>
              <w:spacing w:before="60" w:after="60"/>
              <w:rPr>
                <w:rFonts w:ascii="Arial" w:hAnsi="Arial"/>
              </w:rPr>
            </w:pPr>
            <w:r>
              <w:rPr>
                <w:rFonts w:ascii="Arial" w:hAnsi="Arial"/>
              </w:rPr>
              <w:t>1º TENENTE</w:t>
            </w:r>
          </w:p>
        </w:tc>
        <w:tc>
          <w:tcPr>
            <w:tcW w:w="1635" w:type="dxa"/>
            <w:tcBorders>
              <w:top w:val="nil"/>
              <w:bottom w:val="single" w:sz="4" w:space="0" w:color="auto"/>
            </w:tcBorders>
          </w:tcPr>
          <w:p w14:paraId="2B4E4D9A" w14:textId="77777777" w:rsidR="00D51EC1" w:rsidRPr="002F20EB" w:rsidRDefault="002F20EB">
            <w:pPr>
              <w:pStyle w:val="Ttulo2"/>
              <w:spacing w:before="60" w:after="60"/>
            </w:pPr>
            <w:r w:rsidRPr="002F20EB">
              <w:rPr>
                <w:rFonts w:ascii="Arial-BoldMT" w:hAnsi="Arial-BoldMT" w:cs="Arial-BoldMT"/>
                <w:bCs/>
              </w:rPr>
              <w:t>31 AGO 2010</w:t>
            </w:r>
          </w:p>
        </w:tc>
        <w:tc>
          <w:tcPr>
            <w:tcW w:w="3661" w:type="dxa"/>
            <w:tcBorders>
              <w:top w:val="nil"/>
              <w:bottom w:val="single" w:sz="4" w:space="0" w:color="auto"/>
            </w:tcBorders>
          </w:tcPr>
          <w:p w14:paraId="7603E090" w14:textId="77777777" w:rsidR="00D51EC1" w:rsidRDefault="00933207">
            <w:pPr>
              <w:spacing w:before="60" w:after="60"/>
              <w:rPr>
                <w:rFonts w:ascii="Arial" w:hAnsi="Arial"/>
              </w:rPr>
            </w:pPr>
            <w:r>
              <w:rPr>
                <w:rFonts w:ascii="Arial" w:hAnsi="Arial"/>
              </w:rPr>
              <w:t>BRIGADEIRO-DO-AR</w:t>
            </w:r>
          </w:p>
        </w:tc>
        <w:tc>
          <w:tcPr>
            <w:tcW w:w="1614" w:type="dxa"/>
            <w:tcBorders>
              <w:top w:val="nil"/>
              <w:bottom w:val="single" w:sz="4" w:space="0" w:color="auto"/>
            </w:tcBorders>
          </w:tcPr>
          <w:p w14:paraId="0DCAE96E" w14:textId="77777777" w:rsidR="00D51EC1" w:rsidRDefault="00D51EC1">
            <w:pPr>
              <w:pStyle w:val="Ttulo2"/>
              <w:spacing w:before="60" w:after="60"/>
            </w:pPr>
          </w:p>
        </w:tc>
      </w:tr>
      <w:tr w:rsidR="00D51EC1" w14:paraId="444B5542" w14:textId="77777777">
        <w:tc>
          <w:tcPr>
            <w:tcW w:w="2866" w:type="dxa"/>
            <w:tcBorders>
              <w:top w:val="nil"/>
              <w:bottom w:val="single" w:sz="4" w:space="0" w:color="auto"/>
            </w:tcBorders>
          </w:tcPr>
          <w:p w14:paraId="427DA491" w14:textId="77777777" w:rsidR="00D51EC1" w:rsidRDefault="00933207">
            <w:pPr>
              <w:spacing w:before="60" w:after="60"/>
              <w:rPr>
                <w:rFonts w:ascii="Arial" w:hAnsi="Arial"/>
              </w:rPr>
            </w:pPr>
            <w:r>
              <w:rPr>
                <w:rFonts w:ascii="Arial" w:hAnsi="Arial"/>
              </w:rPr>
              <w:t>CAPITÃO</w:t>
            </w:r>
          </w:p>
        </w:tc>
        <w:tc>
          <w:tcPr>
            <w:tcW w:w="1635" w:type="dxa"/>
            <w:tcBorders>
              <w:top w:val="nil"/>
              <w:bottom w:val="single" w:sz="4" w:space="0" w:color="auto"/>
            </w:tcBorders>
          </w:tcPr>
          <w:p w14:paraId="691F2E0F" w14:textId="77777777" w:rsidR="00D51EC1" w:rsidRPr="002F20EB" w:rsidRDefault="002F20EB">
            <w:pPr>
              <w:pStyle w:val="Ttulo2"/>
              <w:spacing w:before="60" w:after="60"/>
            </w:pPr>
            <w:r w:rsidRPr="002F20EB">
              <w:rPr>
                <w:rFonts w:ascii="Arial-BoldMT" w:hAnsi="Arial-BoldMT" w:cs="Arial-BoldMT"/>
                <w:bCs/>
              </w:rPr>
              <w:t>31 AGO 2015</w:t>
            </w:r>
          </w:p>
        </w:tc>
        <w:tc>
          <w:tcPr>
            <w:tcW w:w="3661" w:type="dxa"/>
            <w:tcBorders>
              <w:top w:val="nil"/>
              <w:bottom w:val="single" w:sz="4" w:space="0" w:color="auto"/>
            </w:tcBorders>
          </w:tcPr>
          <w:p w14:paraId="6C36D80D" w14:textId="77777777" w:rsidR="00D51EC1" w:rsidRDefault="00933207">
            <w:pPr>
              <w:spacing w:before="60" w:after="60"/>
              <w:rPr>
                <w:rFonts w:ascii="Arial" w:hAnsi="Arial"/>
              </w:rPr>
            </w:pPr>
            <w:r>
              <w:rPr>
                <w:rFonts w:ascii="Arial" w:hAnsi="Arial"/>
              </w:rPr>
              <w:t>MAJOR-BRIGADEIRO-DO-AR</w:t>
            </w:r>
          </w:p>
        </w:tc>
        <w:tc>
          <w:tcPr>
            <w:tcW w:w="1614" w:type="dxa"/>
            <w:tcBorders>
              <w:top w:val="nil"/>
              <w:bottom w:val="single" w:sz="4" w:space="0" w:color="auto"/>
            </w:tcBorders>
          </w:tcPr>
          <w:p w14:paraId="0F0B6C6D" w14:textId="77777777" w:rsidR="00D51EC1" w:rsidRDefault="00D51EC1">
            <w:pPr>
              <w:pStyle w:val="Ttulo2"/>
              <w:spacing w:before="60" w:after="60"/>
              <w:rPr>
                <w:b w:val="0"/>
              </w:rPr>
            </w:pPr>
          </w:p>
        </w:tc>
      </w:tr>
      <w:tr w:rsidR="00D51EC1" w14:paraId="39F74F63" w14:textId="77777777">
        <w:tc>
          <w:tcPr>
            <w:tcW w:w="2866" w:type="dxa"/>
            <w:tcBorders>
              <w:top w:val="nil"/>
            </w:tcBorders>
          </w:tcPr>
          <w:p w14:paraId="19129FA4" w14:textId="77777777" w:rsidR="00D51EC1" w:rsidRDefault="00933207">
            <w:pPr>
              <w:spacing w:before="60" w:after="60"/>
              <w:rPr>
                <w:rFonts w:ascii="Arial" w:hAnsi="Arial"/>
              </w:rPr>
            </w:pPr>
            <w:r>
              <w:rPr>
                <w:rFonts w:ascii="Arial" w:hAnsi="Arial"/>
              </w:rPr>
              <w:t>MAJOR</w:t>
            </w:r>
          </w:p>
        </w:tc>
        <w:tc>
          <w:tcPr>
            <w:tcW w:w="1635" w:type="dxa"/>
            <w:tcBorders>
              <w:top w:val="nil"/>
            </w:tcBorders>
          </w:tcPr>
          <w:p w14:paraId="7A83282C" w14:textId="38BE4291" w:rsidR="00D51EC1" w:rsidRDefault="009B12B0">
            <w:pPr>
              <w:pStyle w:val="Ttulo2"/>
              <w:spacing w:before="60" w:after="60"/>
            </w:pPr>
            <w:r>
              <w:t>31 AGO 2020</w:t>
            </w:r>
          </w:p>
        </w:tc>
        <w:tc>
          <w:tcPr>
            <w:tcW w:w="3661" w:type="dxa"/>
            <w:tcBorders>
              <w:top w:val="nil"/>
            </w:tcBorders>
          </w:tcPr>
          <w:p w14:paraId="14A918C6" w14:textId="77777777" w:rsidR="00D51EC1" w:rsidRDefault="00933207">
            <w:pPr>
              <w:spacing w:before="60" w:after="60"/>
              <w:rPr>
                <w:rFonts w:ascii="Arial" w:hAnsi="Arial"/>
              </w:rPr>
            </w:pPr>
            <w:r>
              <w:rPr>
                <w:rFonts w:ascii="Arial" w:hAnsi="Arial"/>
              </w:rPr>
              <w:t>TENENTE-BRIGADEIRO-DO-AR</w:t>
            </w:r>
          </w:p>
        </w:tc>
        <w:tc>
          <w:tcPr>
            <w:tcW w:w="1614" w:type="dxa"/>
            <w:tcBorders>
              <w:top w:val="nil"/>
            </w:tcBorders>
          </w:tcPr>
          <w:p w14:paraId="36280FEA" w14:textId="77777777" w:rsidR="00D51EC1" w:rsidRDefault="00D51EC1">
            <w:pPr>
              <w:pStyle w:val="Ttulo2"/>
              <w:spacing w:before="60" w:after="60"/>
              <w:rPr>
                <w:b w:val="0"/>
              </w:rPr>
            </w:pPr>
          </w:p>
        </w:tc>
      </w:tr>
    </w:tbl>
    <w:p w14:paraId="5FAD5876" w14:textId="77777777" w:rsidR="00D51EC1" w:rsidRDefault="00D51EC1">
      <w:pPr>
        <w:tabs>
          <w:tab w:val="left" w:leader="dot" w:pos="5103"/>
        </w:tabs>
        <w:rPr>
          <w:rFonts w:ascii="Arial" w:hAnsi="Arial"/>
          <w:b/>
        </w:rPr>
      </w:pPr>
    </w:p>
    <w:p w14:paraId="18279C5C" w14:textId="77777777" w:rsidR="00D51EC1" w:rsidRDefault="00D51EC1">
      <w:pPr>
        <w:tabs>
          <w:tab w:val="left" w:leader="dot" w:pos="5103"/>
        </w:tabs>
        <w:rPr>
          <w:rFonts w:ascii="Arial" w:hAnsi="Arial"/>
          <w:b/>
        </w:rPr>
      </w:pPr>
    </w:p>
    <w:p w14:paraId="0F51F0B3" w14:textId="7934BBE7" w:rsidR="00187654" w:rsidRDefault="00187654" w:rsidP="00187654">
      <w:pPr>
        <w:pStyle w:val="Ttulo7"/>
      </w:pPr>
      <w:r>
        <w:br w:type="page"/>
      </w:r>
      <w:r>
        <w:lastRenderedPageBreak/>
        <w:pict w14:anchorId="5CDC74F0">
          <v:line id="_x0000_s1047" style="position:absolute;z-index:14" from="200.55pt,8.55pt" to="495.35pt,8.55pt" o:allowincell="f" strokeweight="4pt">
            <v:stroke startarrowwidth="narrow" startarrowlength="short" endarrowwidth="narrow" endarrowlength="short"/>
          </v:line>
        </w:pict>
      </w:r>
      <w:r w:rsidRPr="00187654">
        <w:t>XIII Fórum Científico EsEFEx 2026</w:t>
      </w:r>
    </w:p>
    <w:p w14:paraId="2D289671" w14:textId="0F923DB2" w:rsidR="00187654" w:rsidRDefault="00187654" w:rsidP="00187654"/>
    <w:p w14:paraId="558BA951" w14:textId="7354CA94" w:rsidR="00187654" w:rsidRPr="00187654" w:rsidRDefault="00187654" w:rsidP="00187654">
      <w:pPr>
        <w:spacing w:before="120" w:after="120" w:line="360" w:lineRule="auto"/>
        <w:ind w:firstLine="851"/>
        <w:jc w:val="both"/>
        <w:rPr>
          <w:rFonts w:ascii="Arial" w:hAnsi="Arial"/>
          <w:sz w:val="22"/>
          <w:szCs w:val="22"/>
        </w:rPr>
      </w:pPr>
      <w:r w:rsidRPr="00187654">
        <w:rPr>
          <w:rFonts w:ascii="Arial" w:hAnsi="Arial"/>
          <w:sz w:val="22"/>
          <w:szCs w:val="22"/>
        </w:rPr>
        <w:t xml:space="preserve">Piloto de helicóptero da Força Aérea Brasileira e Mestre em Desempenho Humano Operacional pela UNIFA, com linha de pesquisa voltada ao treinamento físico aplicado à lombalgia em pilotos de asas rotativas. Possui MBA em Planejamento e Gestão Estratégica pela FGV e MBA em Gestão Pública pela UNIFA. É bacharel em Educação Física pela </w:t>
      </w:r>
      <w:proofErr w:type="spellStart"/>
      <w:r w:rsidRPr="00187654">
        <w:rPr>
          <w:rFonts w:ascii="Arial" w:hAnsi="Arial"/>
          <w:sz w:val="22"/>
          <w:szCs w:val="22"/>
        </w:rPr>
        <w:t>EsEFEx</w:t>
      </w:r>
      <w:proofErr w:type="spellEnd"/>
      <w:r w:rsidRPr="00187654">
        <w:rPr>
          <w:rFonts w:ascii="Arial" w:hAnsi="Arial"/>
          <w:sz w:val="22"/>
          <w:szCs w:val="22"/>
        </w:rPr>
        <w:t xml:space="preserve"> e em Ciências Aeronáuticas e Administração pela AFA. Especialista em Treinamento Funcional pelo Core 360º, desenvolveu e implementou protocolos de treinamento funcional e preparação física global voltados ao contexto operacional militar. Acumula sólida experiência internacional como Diretor Acadêmico e Gerente de Antidopagem no CISM em Bruxelas, além de possuir certificações pela WADA. Sua trajetória operacional inclui a qualificação como instrutor de H-60 Black Hawk e liderança em missões de resgate em combate.</w:t>
      </w:r>
    </w:p>
    <w:p w14:paraId="0E0787A0" w14:textId="54E229CD" w:rsidR="00187654" w:rsidRPr="00187654" w:rsidRDefault="00187654" w:rsidP="00187654">
      <w:pPr>
        <w:pStyle w:val="Ttulo7"/>
      </w:pPr>
      <w:r>
        <w:t>EM TÓPICOS:</w:t>
      </w:r>
    </w:p>
    <w:p w14:paraId="2A33FD61" w14:textId="4654203B" w:rsidR="00187654" w:rsidRPr="00187654" w:rsidRDefault="00187654" w:rsidP="00187654">
      <w:pPr>
        <w:numPr>
          <w:ilvl w:val="0"/>
          <w:numId w:val="2"/>
        </w:numPr>
        <w:spacing w:before="120" w:after="120" w:line="360" w:lineRule="auto"/>
        <w:ind w:left="0" w:firstLine="0"/>
        <w:jc w:val="both"/>
        <w:rPr>
          <w:rFonts w:ascii="Arial" w:hAnsi="Arial"/>
        </w:rPr>
      </w:pPr>
      <w:r w:rsidRPr="00187654">
        <w:rPr>
          <w:rFonts w:ascii="Arial" w:hAnsi="Arial"/>
        </w:rPr>
        <w:t>Piloto de helicóptero da Força Aérea Brasileira e Mestre em Desempenho Humano Operacional pela UNIFA, com pesquisa focada em treinamento físico aplicado à lombalgia em pilotos de asas rotativas.</w:t>
      </w:r>
    </w:p>
    <w:p w14:paraId="4C32AE3B" w14:textId="5A76B25E" w:rsidR="00187654" w:rsidRPr="00187654" w:rsidRDefault="00187654" w:rsidP="00187654">
      <w:pPr>
        <w:numPr>
          <w:ilvl w:val="0"/>
          <w:numId w:val="2"/>
        </w:numPr>
        <w:spacing w:before="120" w:after="120" w:line="360" w:lineRule="auto"/>
        <w:ind w:left="0" w:firstLine="0"/>
        <w:jc w:val="both"/>
        <w:rPr>
          <w:rFonts w:ascii="Arial" w:hAnsi="Arial"/>
        </w:rPr>
      </w:pPr>
      <w:r w:rsidRPr="00187654">
        <w:rPr>
          <w:rFonts w:ascii="Arial" w:hAnsi="Arial"/>
        </w:rPr>
        <w:t>MBA em Planejamento e Gestão Estratégica pela FGV e MBA em Gestão Pública pela UNIFA.</w:t>
      </w:r>
    </w:p>
    <w:p w14:paraId="3ADB35F7" w14:textId="4E999B30" w:rsidR="00187654" w:rsidRPr="00187654" w:rsidRDefault="00187654" w:rsidP="00187654">
      <w:pPr>
        <w:numPr>
          <w:ilvl w:val="0"/>
          <w:numId w:val="2"/>
        </w:numPr>
        <w:spacing w:before="120" w:after="120" w:line="360" w:lineRule="auto"/>
        <w:ind w:left="0" w:firstLine="0"/>
        <w:jc w:val="both"/>
        <w:rPr>
          <w:rFonts w:ascii="Arial" w:hAnsi="Arial"/>
        </w:rPr>
      </w:pPr>
      <w:r w:rsidRPr="00187654">
        <w:rPr>
          <w:rFonts w:ascii="Arial" w:hAnsi="Arial"/>
        </w:rPr>
        <w:t xml:space="preserve">Bacharel em Educação Física pela </w:t>
      </w:r>
      <w:proofErr w:type="spellStart"/>
      <w:r w:rsidRPr="00187654">
        <w:rPr>
          <w:rFonts w:ascii="Arial" w:hAnsi="Arial"/>
        </w:rPr>
        <w:t>EsEFEx</w:t>
      </w:r>
      <w:proofErr w:type="spellEnd"/>
      <w:r w:rsidRPr="00187654">
        <w:rPr>
          <w:rFonts w:ascii="Arial" w:hAnsi="Arial"/>
        </w:rPr>
        <w:t xml:space="preserve"> e em Ciências Aeronáuticas e Administração pela AFA.</w:t>
      </w:r>
    </w:p>
    <w:p w14:paraId="77B67674" w14:textId="1EF72EC2" w:rsidR="00187654" w:rsidRPr="00187654" w:rsidRDefault="00187654" w:rsidP="00187654">
      <w:pPr>
        <w:numPr>
          <w:ilvl w:val="0"/>
          <w:numId w:val="2"/>
        </w:numPr>
        <w:spacing w:before="120" w:after="120" w:line="360" w:lineRule="auto"/>
        <w:ind w:left="0" w:firstLine="0"/>
        <w:jc w:val="both"/>
        <w:rPr>
          <w:rFonts w:ascii="Arial" w:hAnsi="Arial"/>
        </w:rPr>
      </w:pPr>
      <w:r w:rsidRPr="00187654">
        <w:rPr>
          <w:rFonts w:ascii="Arial" w:hAnsi="Arial"/>
        </w:rPr>
        <w:t>Especialista em Treinamento Funcional pelo Core 360º, com experiência no desenvolvimento e implementação de protocolos de treinamento funcional e preparação física global no contexto operacional militar.</w:t>
      </w:r>
    </w:p>
    <w:p w14:paraId="334FD5E4" w14:textId="340CBCA0" w:rsidR="00187654" w:rsidRPr="00187654" w:rsidRDefault="00187654" w:rsidP="00187654">
      <w:pPr>
        <w:numPr>
          <w:ilvl w:val="0"/>
          <w:numId w:val="2"/>
        </w:numPr>
        <w:spacing w:before="120" w:after="120" w:line="360" w:lineRule="auto"/>
        <w:ind w:left="0" w:firstLine="0"/>
        <w:jc w:val="both"/>
        <w:rPr>
          <w:rFonts w:ascii="Arial" w:hAnsi="Arial"/>
        </w:rPr>
      </w:pPr>
      <w:r w:rsidRPr="00187654">
        <w:rPr>
          <w:rFonts w:ascii="Arial" w:hAnsi="Arial"/>
        </w:rPr>
        <w:t>Ex-Diretor Acadêmico e Gerente de Antidopagem no CISM em Bruxelas, com certificações internacionais pela WADA.</w:t>
      </w:r>
    </w:p>
    <w:p w14:paraId="347F4034" w14:textId="18CD62E6" w:rsidR="00187654" w:rsidRPr="00187654" w:rsidRDefault="00187654" w:rsidP="00187654">
      <w:pPr>
        <w:numPr>
          <w:ilvl w:val="0"/>
          <w:numId w:val="2"/>
        </w:numPr>
        <w:spacing w:before="120" w:after="120" w:line="360" w:lineRule="auto"/>
        <w:ind w:left="0" w:firstLine="0"/>
        <w:jc w:val="both"/>
        <w:rPr>
          <w:rFonts w:ascii="Arial" w:hAnsi="Arial"/>
        </w:rPr>
      </w:pPr>
      <w:r w:rsidRPr="00187654">
        <w:rPr>
          <w:rFonts w:ascii="Arial" w:hAnsi="Arial"/>
        </w:rPr>
        <w:t>Instrutor da aeronave H-60 Black Hawk e líder de missões de resgate em combate, com ampla experiência em unidades operacionais.</w:t>
      </w:r>
    </w:p>
    <w:p w14:paraId="42A621B4" w14:textId="78559161" w:rsidR="00D51EC1" w:rsidRDefault="00187654">
      <w:pPr>
        <w:pStyle w:val="Ttulo7"/>
      </w:pPr>
      <w:r>
        <w:pict w14:anchorId="5CDC74F0">
          <v:line id="_x0000_s1048" style="position:absolute;z-index:15" from="1.05pt,11.7pt" to="481.85pt,11.7pt" o:allowincell="f" strokeweight="4pt">
            <v:stroke startarrowwidth="narrow" startarrowlength="short" endarrowwidth="narrow" endarrowlength="short"/>
          </v:line>
        </w:pict>
      </w:r>
      <w:r>
        <w:br w:type="page"/>
      </w:r>
      <w:r w:rsidR="00000000">
        <w:lastRenderedPageBreak/>
        <w:pict w14:anchorId="5CDC74F0">
          <v:line id="_x0000_s1027" style="position:absolute;z-index:2" from="123.35pt,13.2pt" to="483.35pt,13.2pt" o:allowincell="f" strokeweight="4pt">
            <v:stroke startarrowwidth="narrow" startarrowlength="short" endarrowwidth="narrow" endarrowlength="short"/>
          </v:line>
        </w:pict>
      </w:r>
      <w:r w:rsidR="00933207">
        <w:t>Cursos Acadêmicos</w:t>
      </w:r>
    </w:p>
    <w:p w14:paraId="7A67DDA3" w14:textId="77777777" w:rsidR="00D51EC1" w:rsidRDefault="00D51EC1">
      <w:pPr>
        <w:tabs>
          <w:tab w:val="left" w:leader="dot" w:pos="5103"/>
        </w:tabs>
        <w:rPr>
          <w:rFonts w:ascii="Arial" w:hAnsi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1"/>
        <w:gridCol w:w="8006"/>
      </w:tblGrid>
      <w:tr w:rsidR="00D51EC1" w14:paraId="49337AC2" w14:textId="77777777"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</w:tcPr>
          <w:p w14:paraId="7DAEC1F4" w14:textId="77777777" w:rsidR="00D51EC1" w:rsidRDefault="00D51EC1">
            <w:pPr>
              <w:rPr>
                <w:rFonts w:ascii="Impact" w:hAnsi="Impact"/>
                <w:sz w:val="28"/>
              </w:rPr>
            </w:pPr>
          </w:p>
        </w:tc>
        <w:tc>
          <w:tcPr>
            <w:tcW w:w="8006" w:type="dxa"/>
            <w:tcBorders>
              <w:top w:val="nil"/>
              <w:left w:val="nil"/>
              <w:bottom w:val="nil"/>
              <w:right w:val="nil"/>
            </w:tcBorders>
          </w:tcPr>
          <w:p w14:paraId="3453A4B4" w14:textId="77777777" w:rsidR="00D51EC1" w:rsidRPr="00B568C7" w:rsidRDefault="0002720D" w:rsidP="002F20EB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  <w:sz w:val="22"/>
                <w:szCs w:val="22"/>
              </w:rPr>
            </w:pPr>
            <w:r w:rsidRPr="00B568C7">
              <w:rPr>
                <w:rFonts w:ascii="Arial" w:hAnsi="Arial"/>
                <w:sz w:val="22"/>
                <w:szCs w:val="22"/>
              </w:rPr>
              <w:t>Bacharel em Ciências Aeronáuticas</w:t>
            </w:r>
            <w:r w:rsidR="002F20EB" w:rsidRPr="00B568C7">
              <w:rPr>
                <w:rFonts w:ascii="Arial" w:hAnsi="Arial"/>
                <w:sz w:val="22"/>
                <w:szCs w:val="22"/>
              </w:rPr>
              <w:t xml:space="preserve"> (AFA)</w:t>
            </w:r>
            <w:r w:rsidR="00665FE6" w:rsidRPr="00B568C7">
              <w:rPr>
                <w:rFonts w:ascii="Arial" w:hAnsi="Arial"/>
                <w:sz w:val="22"/>
                <w:szCs w:val="22"/>
              </w:rPr>
              <w:t>;</w:t>
            </w:r>
          </w:p>
          <w:p w14:paraId="07E258FF" w14:textId="77777777" w:rsidR="0002720D" w:rsidRPr="00B568C7" w:rsidRDefault="0002720D" w:rsidP="002F20EB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  <w:sz w:val="22"/>
                <w:szCs w:val="22"/>
              </w:rPr>
            </w:pPr>
            <w:r w:rsidRPr="00B568C7">
              <w:rPr>
                <w:rFonts w:ascii="Arial" w:hAnsi="Arial"/>
                <w:sz w:val="22"/>
                <w:szCs w:val="22"/>
              </w:rPr>
              <w:t>Bacharel em Administração (AFA);</w:t>
            </w:r>
          </w:p>
          <w:p w14:paraId="117CECAE" w14:textId="77777777" w:rsidR="00665FE6" w:rsidRPr="00CC0BDF" w:rsidRDefault="0002720D" w:rsidP="002F20EB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  <w:b/>
                <w:bCs/>
                <w:sz w:val="22"/>
                <w:szCs w:val="22"/>
              </w:rPr>
            </w:pPr>
            <w:r w:rsidRPr="00CC0BDF">
              <w:rPr>
                <w:rFonts w:ascii="Arial" w:hAnsi="Arial"/>
                <w:b/>
                <w:bCs/>
                <w:sz w:val="22"/>
                <w:szCs w:val="22"/>
              </w:rPr>
              <w:t xml:space="preserve">Bacharel em </w:t>
            </w:r>
            <w:r w:rsidR="00665FE6" w:rsidRPr="00CC0BDF">
              <w:rPr>
                <w:rFonts w:ascii="Arial" w:hAnsi="Arial"/>
                <w:b/>
                <w:bCs/>
                <w:sz w:val="22"/>
                <w:szCs w:val="22"/>
              </w:rPr>
              <w:t>Educação Física (</w:t>
            </w:r>
            <w:proofErr w:type="spellStart"/>
            <w:r w:rsidR="00665FE6" w:rsidRPr="00CC0BDF">
              <w:rPr>
                <w:rFonts w:ascii="Arial" w:hAnsi="Arial"/>
                <w:b/>
                <w:bCs/>
                <w:sz w:val="22"/>
                <w:szCs w:val="22"/>
              </w:rPr>
              <w:t>Esefex</w:t>
            </w:r>
            <w:proofErr w:type="spellEnd"/>
            <w:r w:rsidR="00665FE6" w:rsidRPr="00CC0BDF">
              <w:rPr>
                <w:rFonts w:ascii="Arial" w:hAnsi="Arial"/>
                <w:b/>
                <w:bCs/>
                <w:sz w:val="22"/>
                <w:szCs w:val="22"/>
              </w:rPr>
              <w:t>)</w:t>
            </w:r>
            <w:r w:rsidR="00ED2D74" w:rsidRPr="00CC0BDF">
              <w:rPr>
                <w:rFonts w:ascii="Arial" w:hAnsi="Arial"/>
                <w:b/>
                <w:bCs/>
                <w:sz w:val="22"/>
                <w:szCs w:val="22"/>
              </w:rPr>
              <w:t>;</w:t>
            </w:r>
          </w:p>
          <w:p w14:paraId="009091FA" w14:textId="7747B5B6" w:rsidR="00665FE6" w:rsidRPr="00CC0BDF" w:rsidRDefault="00C7205E" w:rsidP="00C7205E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  <w:b/>
                <w:bCs/>
                <w:sz w:val="22"/>
                <w:szCs w:val="22"/>
              </w:rPr>
            </w:pPr>
            <w:r w:rsidRPr="00CC0BDF">
              <w:rPr>
                <w:rFonts w:ascii="Arial" w:hAnsi="Arial"/>
                <w:b/>
                <w:bCs/>
                <w:sz w:val="22"/>
                <w:szCs w:val="22"/>
              </w:rPr>
              <w:t>Mestrado em Desempenho Humano Operacional</w:t>
            </w:r>
            <w:r w:rsidR="007522C7" w:rsidRPr="00CC0BDF">
              <w:rPr>
                <w:rFonts w:ascii="Arial" w:hAnsi="Arial"/>
                <w:b/>
                <w:bCs/>
                <w:sz w:val="22"/>
                <w:szCs w:val="22"/>
              </w:rPr>
              <w:t xml:space="preserve"> (UNIFA).</w:t>
            </w:r>
          </w:p>
          <w:p w14:paraId="453CD13A" w14:textId="77777777" w:rsidR="00013523" w:rsidRPr="00013523" w:rsidRDefault="00013523" w:rsidP="00013523">
            <w:pPr>
              <w:spacing w:before="120" w:after="120"/>
              <w:ind w:left="357"/>
              <w:rPr>
                <w:rFonts w:ascii="Arial" w:hAnsi="Arial"/>
              </w:rPr>
            </w:pPr>
            <w:r w:rsidRPr="00CC0BDF">
              <w:rPr>
                <w:rFonts w:ascii="Arial" w:hAnsi="Arial"/>
                <w:b/>
                <w:bCs/>
                <w:sz w:val="22"/>
                <w:szCs w:val="22"/>
              </w:rPr>
              <w:t>“Treinamento Físico para Lombalgia em Pilotos de Helicóptero”</w:t>
            </w:r>
          </w:p>
        </w:tc>
      </w:tr>
    </w:tbl>
    <w:p w14:paraId="56F93DDD" w14:textId="432995D7" w:rsidR="00C40F61" w:rsidRDefault="00000000" w:rsidP="00C40F61">
      <w:pPr>
        <w:pStyle w:val="Ttulo7"/>
      </w:pPr>
      <w:r>
        <w:pict w14:anchorId="107F0EF4">
          <v:line id="_x0000_s1040" style="position:absolute;z-index:12;mso-position-horizontal-relative:text;mso-position-vertical-relative:text" from="192.3pt,13.8pt" to="483.35pt,13.8pt" o:allowincell="f" strokeweight="4pt">
            <v:stroke startarrowwidth="narrow" startarrowlength="short" endarrowwidth="narrow" endarrowlength="short"/>
          </v:line>
        </w:pict>
      </w:r>
      <w:r w:rsidR="00C40F61">
        <w:t>Capacitação em Educação F</w:t>
      </w:r>
      <w:r w:rsidR="00013523">
        <w:t>í</w:t>
      </w:r>
      <w:r w:rsidR="00C40F61">
        <w:t>sica</w:t>
      </w:r>
    </w:p>
    <w:p w14:paraId="32C73BE0" w14:textId="77777777" w:rsidR="00C40F61" w:rsidRDefault="00C40F61" w:rsidP="00C40F61">
      <w:pPr>
        <w:tabs>
          <w:tab w:val="left" w:leader="dot" w:pos="5103"/>
        </w:tabs>
        <w:rPr>
          <w:rFonts w:ascii="Arial" w:hAnsi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1"/>
        <w:gridCol w:w="8006"/>
      </w:tblGrid>
      <w:tr w:rsidR="00C40F61" w14:paraId="642A8DF7" w14:textId="77777777" w:rsidTr="00B14A33"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</w:tcPr>
          <w:p w14:paraId="2050CC21" w14:textId="77777777" w:rsidR="00C40F61" w:rsidRPr="00C40F61" w:rsidRDefault="00C40F61" w:rsidP="00C40F61">
            <w:pPr>
              <w:spacing w:before="120"/>
              <w:rPr>
                <w:rFonts w:ascii="Arial" w:hAnsi="Arial"/>
              </w:rPr>
            </w:pPr>
          </w:p>
        </w:tc>
        <w:tc>
          <w:tcPr>
            <w:tcW w:w="8006" w:type="dxa"/>
            <w:tcBorders>
              <w:top w:val="nil"/>
              <w:left w:val="nil"/>
              <w:bottom w:val="nil"/>
              <w:right w:val="nil"/>
            </w:tcBorders>
          </w:tcPr>
          <w:p w14:paraId="56B3D9F7" w14:textId="77777777" w:rsidR="00C40F61" w:rsidRPr="00C40F61" w:rsidRDefault="00C40F61" w:rsidP="00B14A33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120"/>
              <w:rPr>
                <w:rFonts w:ascii="Arial" w:hAnsi="Arial"/>
              </w:rPr>
            </w:pPr>
            <w:r w:rsidRPr="00C40F61">
              <w:rPr>
                <w:rFonts w:ascii="Arial" w:hAnsi="Arial"/>
              </w:rPr>
              <w:t>III Fórum Científico</w:t>
            </w:r>
            <w:r>
              <w:rPr>
                <w:rFonts w:ascii="Arial" w:hAnsi="Arial"/>
              </w:rPr>
              <w:t xml:space="preserve"> </w:t>
            </w:r>
            <w:r w:rsidRPr="00C40F61">
              <w:rPr>
                <w:rFonts w:ascii="Arial" w:hAnsi="Arial"/>
              </w:rPr>
              <w:t>da Escola de Educação Física do</w:t>
            </w:r>
            <w:r>
              <w:rPr>
                <w:rFonts w:ascii="Arial" w:hAnsi="Arial"/>
              </w:rPr>
              <w:t xml:space="preserve"> Exército (2016);</w:t>
            </w:r>
          </w:p>
          <w:p w14:paraId="4CBDB99D" w14:textId="77777777" w:rsidR="00C40F61" w:rsidRDefault="00C40F61" w:rsidP="00C40F61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Curso de </w:t>
            </w:r>
            <w:r w:rsidRPr="008D7587">
              <w:rPr>
                <w:rFonts w:ascii="Arial" w:hAnsi="Arial"/>
              </w:rPr>
              <w:t>Treinador da Confederação Brasileira de Triathlon</w:t>
            </w:r>
            <w:r>
              <w:rPr>
                <w:rFonts w:ascii="Arial" w:hAnsi="Arial"/>
              </w:rPr>
              <w:t xml:space="preserve"> – </w:t>
            </w:r>
            <w:proofErr w:type="spellStart"/>
            <w:r>
              <w:rPr>
                <w:rFonts w:ascii="Arial" w:hAnsi="Arial"/>
              </w:rPr>
              <w:t>CBTri</w:t>
            </w:r>
            <w:proofErr w:type="spellEnd"/>
            <w:r>
              <w:rPr>
                <w:rFonts w:ascii="Arial" w:hAnsi="Arial"/>
              </w:rPr>
              <w:t xml:space="preserve"> N1</w:t>
            </w:r>
            <w:r w:rsidRPr="008D7587">
              <w:rPr>
                <w:rFonts w:ascii="Arial" w:hAnsi="Arial"/>
              </w:rPr>
              <w:t xml:space="preserve"> (</w:t>
            </w:r>
            <w:r>
              <w:rPr>
                <w:rFonts w:ascii="Arial" w:hAnsi="Arial"/>
              </w:rPr>
              <w:t>2017</w:t>
            </w:r>
            <w:r w:rsidRPr="008D7587">
              <w:rPr>
                <w:rFonts w:ascii="Arial" w:hAnsi="Arial"/>
              </w:rPr>
              <w:t>)</w:t>
            </w:r>
            <w:r>
              <w:rPr>
                <w:rFonts w:ascii="Arial" w:hAnsi="Arial"/>
              </w:rPr>
              <w:t>;</w:t>
            </w:r>
          </w:p>
          <w:p w14:paraId="2586908E" w14:textId="77777777" w:rsidR="006A47CB" w:rsidRDefault="006A47CB" w:rsidP="00C40F61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IV Fórum Científico “Da iniciação Esportiva ao Alto Rendimento – </w:t>
            </w:r>
            <w:proofErr w:type="spellStart"/>
            <w:r>
              <w:rPr>
                <w:rFonts w:ascii="Arial" w:hAnsi="Arial"/>
              </w:rPr>
              <w:t>EsEFEx</w:t>
            </w:r>
            <w:proofErr w:type="spellEnd"/>
            <w:r>
              <w:rPr>
                <w:rFonts w:ascii="Arial" w:hAnsi="Arial"/>
              </w:rPr>
              <w:t xml:space="preserve"> (2017);</w:t>
            </w:r>
          </w:p>
          <w:p w14:paraId="36646D3B" w14:textId="77777777" w:rsidR="00C40F61" w:rsidRDefault="00C40F61" w:rsidP="00C40F61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VII Clínica de Treinamento Físico Militar Integrado – CEFAN (2017)</w:t>
            </w:r>
            <w:r w:rsidR="006A47CB">
              <w:rPr>
                <w:rFonts w:ascii="Arial" w:hAnsi="Arial"/>
              </w:rPr>
              <w:t>;</w:t>
            </w:r>
          </w:p>
          <w:p w14:paraId="45BF3B83" w14:textId="77777777" w:rsidR="006A47CB" w:rsidRDefault="006A47CB" w:rsidP="00C40F61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Curso de “</w:t>
            </w:r>
            <w:r w:rsidRPr="006A47CB">
              <w:rPr>
                <w:rFonts w:ascii="Arial" w:hAnsi="Arial"/>
              </w:rPr>
              <w:t>Educação, TV digital e mídia esportiva</w:t>
            </w:r>
            <w:r>
              <w:rPr>
                <w:rFonts w:ascii="Arial" w:hAnsi="Arial"/>
              </w:rPr>
              <w:t>” – ABEB (2017);</w:t>
            </w:r>
          </w:p>
          <w:p w14:paraId="545AEA94" w14:textId="77777777" w:rsidR="006A47CB" w:rsidRDefault="006A47CB" w:rsidP="00C40F61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Curso de “Saúde do Idoso” – Formação Fácil (2017);</w:t>
            </w:r>
          </w:p>
          <w:p w14:paraId="3EE60F60" w14:textId="77777777" w:rsidR="00C40F61" w:rsidRDefault="00C40F61" w:rsidP="00C40F61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Curso de Treinador CORE 360º PRO – Treinamento Funcional (2018);</w:t>
            </w:r>
          </w:p>
          <w:p w14:paraId="1AE8A706" w14:textId="77777777" w:rsidR="00C40F61" w:rsidRDefault="00C40F61" w:rsidP="00C40F61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XVIII Simpósio Internacional de Atividades Físicas (2019);</w:t>
            </w:r>
          </w:p>
          <w:p w14:paraId="6A5C6027" w14:textId="77777777" w:rsidR="00C40F61" w:rsidRDefault="006A47CB" w:rsidP="00C40F61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Clínica de Levantamento de Peso Olímpico – Ala 12 (2019);</w:t>
            </w:r>
          </w:p>
          <w:p w14:paraId="74E1A33D" w14:textId="77777777" w:rsidR="00950292" w:rsidRPr="004B0D01" w:rsidRDefault="00950292" w:rsidP="00C40F61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  <w:lang w:val="en-US"/>
              </w:rPr>
            </w:pPr>
            <w:proofErr w:type="spellStart"/>
            <w:r w:rsidRPr="004B0D01">
              <w:rPr>
                <w:rFonts w:ascii="Arial" w:hAnsi="Arial"/>
                <w:lang w:val="en-US"/>
              </w:rPr>
              <w:t>Curso</w:t>
            </w:r>
            <w:proofErr w:type="spellEnd"/>
            <w:r w:rsidRPr="004B0D01">
              <w:rPr>
                <w:rFonts w:ascii="Arial" w:hAnsi="Arial"/>
                <w:lang w:val="en-US"/>
              </w:rPr>
              <w:t xml:space="preserve"> </w:t>
            </w:r>
            <w:r w:rsidR="00ED6067" w:rsidRPr="004B0D01">
              <w:rPr>
                <w:rFonts w:ascii="Arial" w:hAnsi="Arial"/>
                <w:lang w:val="en-US"/>
              </w:rPr>
              <w:t xml:space="preserve">COACHTRUE - World Anti-Doping Agency – </w:t>
            </w:r>
            <w:r w:rsidRPr="004B0D01">
              <w:rPr>
                <w:rFonts w:ascii="Arial" w:hAnsi="Arial"/>
                <w:lang w:val="en-US"/>
              </w:rPr>
              <w:t>WADA</w:t>
            </w:r>
            <w:r w:rsidR="00ED6067" w:rsidRPr="004B0D01">
              <w:rPr>
                <w:rFonts w:ascii="Arial" w:hAnsi="Arial"/>
                <w:lang w:val="en-US"/>
              </w:rPr>
              <w:t xml:space="preserve"> (2020);</w:t>
            </w:r>
          </w:p>
          <w:p w14:paraId="0F404AA8" w14:textId="77777777" w:rsidR="003C5FDE" w:rsidRPr="004B0D01" w:rsidRDefault="003C5FDE" w:rsidP="00C40F61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  <w:lang w:val="en-US"/>
              </w:rPr>
            </w:pPr>
            <w:proofErr w:type="spellStart"/>
            <w:r w:rsidRPr="004B0D01">
              <w:rPr>
                <w:rFonts w:ascii="Arial" w:hAnsi="Arial"/>
                <w:lang w:val="en-US"/>
              </w:rPr>
              <w:t>Curso</w:t>
            </w:r>
            <w:proofErr w:type="spellEnd"/>
            <w:r w:rsidRPr="004B0D01">
              <w:rPr>
                <w:rFonts w:ascii="Arial" w:hAnsi="Arial"/>
                <w:lang w:val="en-US"/>
              </w:rPr>
              <w:t xml:space="preserve"> SPTK - Sport Physician’s Tool Kit – WADA (2020);</w:t>
            </w:r>
          </w:p>
          <w:p w14:paraId="307CCD4C" w14:textId="77777777" w:rsidR="00B568C7" w:rsidRPr="004B0D01" w:rsidRDefault="00B568C7" w:rsidP="00C40F61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  <w:lang w:val="en-US"/>
              </w:rPr>
            </w:pPr>
            <w:proofErr w:type="spellStart"/>
            <w:r w:rsidRPr="004B0D01">
              <w:rPr>
                <w:rFonts w:ascii="Arial" w:hAnsi="Arial"/>
                <w:lang w:val="en-US"/>
              </w:rPr>
              <w:t>Curso</w:t>
            </w:r>
            <w:proofErr w:type="spellEnd"/>
            <w:r w:rsidRPr="004B0D01">
              <w:rPr>
                <w:rFonts w:ascii="Arial" w:hAnsi="Arial"/>
                <w:lang w:val="en-US"/>
              </w:rPr>
              <w:t xml:space="preserve"> </w:t>
            </w:r>
            <w:r w:rsidR="00ED6067" w:rsidRPr="004B0D01">
              <w:rPr>
                <w:rFonts w:ascii="Arial" w:hAnsi="Arial"/>
                <w:lang w:val="en-US"/>
              </w:rPr>
              <w:t>ISAFE - Information Security Awareness for Everyone - World Anti-Doping Agency – WADA (2020);</w:t>
            </w:r>
          </w:p>
          <w:p w14:paraId="3EDCB447" w14:textId="77777777" w:rsidR="00360377" w:rsidRPr="004B0D01" w:rsidRDefault="00360377" w:rsidP="00360377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  <w:lang w:val="en-US"/>
              </w:rPr>
            </w:pPr>
            <w:proofErr w:type="spellStart"/>
            <w:r w:rsidRPr="004B0D01">
              <w:rPr>
                <w:rFonts w:ascii="Arial" w:hAnsi="Arial"/>
                <w:lang w:val="en-US"/>
              </w:rPr>
              <w:t>Curso</w:t>
            </w:r>
            <w:proofErr w:type="spellEnd"/>
            <w:r w:rsidRPr="004B0D01">
              <w:rPr>
                <w:rFonts w:ascii="Arial" w:hAnsi="Arial"/>
                <w:lang w:val="en-US"/>
              </w:rPr>
              <w:t xml:space="preserve"> ALPHA - Athlete Learning Program about Health &amp; Anti-Doping – WADA (2020);</w:t>
            </w:r>
          </w:p>
          <w:p w14:paraId="33FCCF33" w14:textId="77777777" w:rsidR="005A395A" w:rsidRDefault="005A395A" w:rsidP="005A395A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Curso de </w:t>
            </w:r>
            <w:r w:rsidRPr="00C7205E">
              <w:rPr>
                <w:rFonts w:ascii="Arial" w:hAnsi="Arial"/>
              </w:rPr>
              <w:t xml:space="preserve">Medical </w:t>
            </w:r>
            <w:proofErr w:type="spellStart"/>
            <w:r w:rsidRPr="00C7205E">
              <w:rPr>
                <w:rFonts w:ascii="Arial" w:hAnsi="Arial"/>
              </w:rPr>
              <w:t>Professionals</w:t>
            </w:r>
            <w:proofErr w:type="spellEnd"/>
            <w:r w:rsidR="003B5A57" w:rsidRPr="00C7205E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 xml:space="preserve">– </w:t>
            </w:r>
            <w:r w:rsidRPr="00C7205E">
              <w:rPr>
                <w:rFonts w:ascii="Arial" w:hAnsi="Arial"/>
              </w:rPr>
              <w:t>WADA</w:t>
            </w:r>
            <w:r>
              <w:rPr>
                <w:rFonts w:ascii="Arial" w:hAnsi="Arial"/>
              </w:rPr>
              <w:t xml:space="preserve"> (2020);</w:t>
            </w:r>
          </w:p>
          <w:p w14:paraId="04A5B557" w14:textId="77777777" w:rsidR="00ED6067" w:rsidRPr="00273388" w:rsidRDefault="003B5A57" w:rsidP="00273388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Curso de </w:t>
            </w:r>
            <w:r w:rsidRPr="00C7205E">
              <w:rPr>
                <w:rFonts w:ascii="Arial" w:hAnsi="Arial"/>
              </w:rPr>
              <w:t xml:space="preserve">Medical </w:t>
            </w:r>
            <w:proofErr w:type="spellStart"/>
            <w:r w:rsidRPr="00C7205E">
              <w:rPr>
                <w:rFonts w:ascii="Arial" w:hAnsi="Arial"/>
              </w:rPr>
              <w:t>Professionals</w:t>
            </w:r>
            <w:proofErr w:type="spellEnd"/>
            <w:r w:rsidRPr="00C7205E">
              <w:rPr>
                <w:rFonts w:ascii="Arial" w:hAnsi="Arial"/>
              </w:rPr>
              <w:t xml:space="preserve"> </w:t>
            </w:r>
            <w:proofErr w:type="spellStart"/>
            <w:r w:rsidRPr="00C7205E">
              <w:rPr>
                <w:rFonts w:ascii="Arial" w:hAnsi="Arial"/>
              </w:rPr>
              <w:t>at</w:t>
            </w:r>
            <w:proofErr w:type="spellEnd"/>
            <w:r w:rsidRPr="00C7205E">
              <w:rPr>
                <w:rFonts w:ascii="Arial" w:hAnsi="Arial"/>
              </w:rPr>
              <w:t xml:space="preserve"> Major Games</w:t>
            </w:r>
            <w:r>
              <w:rPr>
                <w:rFonts w:ascii="Arial" w:hAnsi="Arial"/>
              </w:rPr>
              <w:t xml:space="preserve"> – </w:t>
            </w:r>
            <w:r w:rsidRPr="00C7205E">
              <w:rPr>
                <w:rFonts w:ascii="Arial" w:hAnsi="Arial"/>
              </w:rPr>
              <w:t>WADA</w:t>
            </w:r>
            <w:r>
              <w:rPr>
                <w:rFonts w:ascii="Arial" w:hAnsi="Arial"/>
              </w:rPr>
              <w:t xml:space="preserve"> (2020)</w:t>
            </w:r>
            <w:r w:rsidR="00273388">
              <w:rPr>
                <w:rFonts w:ascii="Arial" w:hAnsi="Arial"/>
              </w:rPr>
              <w:t>.</w:t>
            </w:r>
          </w:p>
        </w:tc>
      </w:tr>
    </w:tbl>
    <w:p w14:paraId="4F9521E2" w14:textId="77777777" w:rsidR="00C40F61" w:rsidRPr="00B6272F" w:rsidRDefault="00C40F61" w:rsidP="00C40F61">
      <w:pPr>
        <w:tabs>
          <w:tab w:val="left" w:leader="dot" w:pos="5103"/>
        </w:tabs>
        <w:rPr>
          <w:rFonts w:ascii="Arial" w:hAnsi="Arial"/>
          <w:b/>
        </w:rPr>
      </w:pPr>
    </w:p>
    <w:p w14:paraId="2741BD2F" w14:textId="77777777" w:rsidR="00B15E0D" w:rsidRDefault="00000000" w:rsidP="00B15E0D">
      <w:pPr>
        <w:pStyle w:val="Ttulo7"/>
      </w:pPr>
      <w:r>
        <w:pict w14:anchorId="756D7277">
          <v:line id="_x0000_s1039" style="position:absolute;z-index:11" from="161.55pt,13.5pt" to="483.35pt,13.5pt" o:allowincell="f" strokeweight="4pt">
            <v:stroke startarrowwidth="narrow" startarrowlength="short" endarrowwidth="narrow" endarrowlength="short"/>
          </v:line>
        </w:pict>
      </w:r>
      <w:r w:rsidR="00C40F61">
        <w:t>Atuação</w:t>
      </w:r>
      <w:r w:rsidR="00B15E0D">
        <w:t xml:space="preserve"> </w:t>
      </w:r>
      <w:r w:rsidR="00C40F61">
        <w:t>na</w:t>
      </w:r>
      <w:r w:rsidR="00B15E0D">
        <w:t xml:space="preserve"> Educação FÍsica</w:t>
      </w:r>
    </w:p>
    <w:p w14:paraId="20038500" w14:textId="77777777" w:rsidR="00B15E0D" w:rsidRDefault="00B15E0D" w:rsidP="00B15E0D">
      <w:pPr>
        <w:tabs>
          <w:tab w:val="left" w:leader="dot" w:pos="5103"/>
        </w:tabs>
        <w:rPr>
          <w:rFonts w:ascii="Arial" w:hAnsi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1"/>
        <w:gridCol w:w="8006"/>
      </w:tblGrid>
      <w:tr w:rsidR="00B15E0D" w14:paraId="5FFC58A7" w14:textId="77777777" w:rsidTr="00222A37"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</w:tcPr>
          <w:p w14:paraId="42120B12" w14:textId="77777777" w:rsidR="00B15E0D" w:rsidRDefault="00B15E0D" w:rsidP="00222A37">
            <w:pPr>
              <w:rPr>
                <w:rFonts w:ascii="Impact" w:hAnsi="Impact"/>
                <w:sz w:val="28"/>
              </w:rPr>
            </w:pPr>
          </w:p>
        </w:tc>
        <w:tc>
          <w:tcPr>
            <w:tcW w:w="8006" w:type="dxa"/>
            <w:tcBorders>
              <w:top w:val="nil"/>
              <w:left w:val="nil"/>
              <w:bottom w:val="nil"/>
              <w:right w:val="nil"/>
            </w:tcBorders>
          </w:tcPr>
          <w:p w14:paraId="493F829C" w14:textId="77777777" w:rsidR="006A47CB" w:rsidRDefault="006A47CB" w:rsidP="00222A37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Membro da Equipe de Apoio do Time Brasil nas </w:t>
            </w:r>
            <w:r w:rsidRPr="00C7205E">
              <w:rPr>
                <w:rFonts w:ascii="Arial" w:hAnsi="Arial"/>
              </w:rPr>
              <w:t>Olimpíadas d</w:t>
            </w:r>
            <w:r w:rsidR="005250B4" w:rsidRPr="00C7205E">
              <w:rPr>
                <w:rFonts w:ascii="Arial" w:hAnsi="Arial"/>
              </w:rPr>
              <w:t>o Rio</w:t>
            </w:r>
            <w:r w:rsidR="005250B4">
              <w:rPr>
                <w:rFonts w:ascii="Arial" w:hAnsi="Arial"/>
              </w:rPr>
              <w:t xml:space="preserve"> (</w:t>
            </w:r>
            <w:r>
              <w:rPr>
                <w:rFonts w:ascii="Arial" w:hAnsi="Arial"/>
              </w:rPr>
              <w:t>2016</w:t>
            </w:r>
            <w:r w:rsidR="005250B4">
              <w:rPr>
                <w:rFonts w:ascii="Arial" w:hAnsi="Arial"/>
              </w:rPr>
              <w:t>)</w:t>
            </w:r>
            <w:r>
              <w:rPr>
                <w:rFonts w:ascii="Arial" w:hAnsi="Arial"/>
              </w:rPr>
              <w:t>;</w:t>
            </w:r>
          </w:p>
          <w:p w14:paraId="2482890B" w14:textId="77777777" w:rsidR="006A47CB" w:rsidRDefault="006A47CB" w:rsidP="00222A37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Membro Organizador da Competição de Esgrima em Cadeiras de Rodas na </w:t>
            </w:r>
            <w:r w:rsidRPr="00C7205E">
              <w:rPr>
                <w:rFonts w:ascii="Arial" w:hAnsi="Arial"/>
              </w:rPr>
              <w:t>Paraolimpíadas do Rio</w:t>
            </w:r>
            <w:r>
              <w:rPr>
                <w:rFonts w:ascii="Arial" w:hAnsi="Arial"/>
              </w:rPr>
              <w:t xml:space="preserve"> (2016)</w:t>
            </w:r>
            <w:r w:rsidR="005250B4">
              <w:rPr>
                <w:rFonts w:ascii="Arial" w:hAnsi="Arial"/>
              </w:rPr>
              <w:t>;</w:t>
            </w:r>
          </w:p>
          <w:p w14:paraId="3ED033D4" w14:textId="77777777" w:rsidR="005250B4" w:rsidRDefault="005250B4" w:rsidP="00222A37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Arbitragem e Organização dos Jogos da Amizade – </w:t>
            </w:r>
            <w:proofErr w:type="spellStart"/>
            <w:r>
              <w:rPr>
                <w:rFonts w:ascii="Arial" w:hAnsi="Arial"/>
              </w:rPr>
              <w:t>EsPCEx</w:t>
            </w:r>
            <w:proofErr w:type="spellEnd"/>
            <w:r>
              <w:rPr>
                <w:rFonts w:ascii="Arial" w:hAnsi="Arial"/>
              </w:rPr>
              <w:t xml:space="preserve"> (2016);</w:t>
            </w:r>
          </w:p>
          <w:p w14:paraId="546114C5" w14:textId="77777777" w:rsidR="00B15E0D" w:rsidRPr="00CC0BDF" w:rsidRDefault="00B15E0D" w:rsidP="00222A37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  <w:b/>
                <w:bCs/>
              </w:rPr>
            </w:pPr>
            <w:r w:rsidRPr="00CC0BDF">
              <w:rPr>
                <w:rFonts w:ascii="Arial" w:hAnsi="Arial"/>
                <w:b/>
                <w:bCs/>
              </w:rPr>
              <w:t>Atleta da Equipe da FAB no 21º Campeonato Brasileiro de Futebol das Forças Armadas (2013);</w:t>
            </w:r>
          </w:p>
          <w:p w14:paraId="2B66B1B8" w14:textId="77777777" w:rsidR="00B15E0D" w:rsidRPr="00CC0BDF" w:rsidRDefault="00B15E0D" w:rsidP="00222A37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  <w:b/>
                <w:bCs/>
              </w:rPr>
            </w:pPr>
            <w:r w:rsidRPr="00CC0BDF">
              <w:rPr>
                <w:rFonts w:ascii="Arial" w:hAnsi="Arial"/>
                <w:b/>
                <w:bCs/>
              </w:rPr>
              <w:t xml:space="preserve">Atleta da Seleção de Futebol da </w:t>
            </w:r>
            <w:r w:rsidR="00013523" w:rsidRPr="00CC0BDF">
              <w:rPr>
                <w:rFonts w:ascii="Arial" w:hAnsi="Arial"/>
                <w:b/>
                <w:bCs/>
              </w:rPr>
              <w:t>Força Aérea Brasileira</w:t>
            </w:r>
            <w:r w:rsidRPr="00CC0BDF">
              <w:rPr>
                <w:rFonts w:ascii="Arial" w:hAnsi="Arial"/>
                <w:b/>
                <w:bCs/>
              </w:rPr>
              <w:t xml:space="preserve"> (2013, 2017 e 2018);</w:t>
            </w:r>
          </w:p>
          <w:p w14:paraId="1DBCA5C1" w14:textId="77777777" w:rsidR="00B15E0D" w:rsidRPr="00CC0BDF" w:rsidRDefault="00B15E0D" w:rsidP="00222A37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  <w:b/>
                <w:bCs/>
              </w:rPr>
            </w:pPr>
            <w:r w:rsidRPr="00CC0BDF">
              <w:rPr>
                <w:rFonts w:ascii="Arial" w:hAnsi="Arial"/>
                <w:b/>
                <w:bCs/>
              </w:rPr>
              <w:t>Atleta da Seleção Brasileira de Futebol - CDMB (2013 e 2019);</w:t>
            </w:r>
          </w:p>
          <w:p w14:paraId="692FA2A5" w14:textId="77777777" w:rsidR="00B15E0D" w:rsidRDefault="00B15E0D" w:rsidP="00222A37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Atleta e Organizador da Competição</w:t>
            </w:r>
            <w:r w:rsidR="00BB2430">
              <w:rPr>
                <w:rFonts w:ascii="Arial" w:hAnsi="Arial"/>
              </w:rPr>
              <w:t xml:space="preserve"> Desportiva</w:t>
            </w:r>
            <w:r>
              <w:rPr>
                <w:rFonts w:ascii="Arial" w:hAnsi="Arial"/>
              </w:rPr>
              <w:t xml:space="preserve"> Regional das Forças Armadas no RJ – CDMB (2019);</w:t>
            </w:r>
          </w:p>
          <w:p w14:paraId="637F835C" w14:textId="77777777" w:rsidR="00B15E0D" w:rsidRDefault="00B15E0D" w:rsidP="00222A37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Planejamento e Execução da Criação da Academia do 7º/8º GAV (2014);</w:t>
            </w:r>
          </w:p>
          <w:p w14:paraId="2DDF3E15" w14:textId="77777777" w:rsidR="00B15E0D" w:rsidRDefault="00B15E0D" w:rsidP="00222A37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Responsável pela Criação da Célula de Educação Física da Ala 12 (2018 – 2019);</w:t>
            </w:r>
          </w:p>
          <w:p w14:paraId="685D876A" w14:textId="77777777" w:rsidR="00B15E0D" w:rsidRDefault="008228B1" w:rsidP="00222A37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Criação d</w:t>
            </w:r>
            <w:r w:rsidR="00950292">
              <w:rPr>
                <w:rFonts w:ascii="Arial" w:hAnsi="Arial"/>
              </w:rPr>
              <w:t>o</w:t>
            </w:r>
            <w:r w:rsidR="00B15E0D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Programa</w:t>
            </w:r>
            <w:r w:rsidR="00B15E0D">
              <w:rPr>
                <w:rFonts w:ascii="Arial" w:hAnsi="Arial"/>
              </w:rPr>
              <w:t xml:space="preserve"> de Treinamento Funcional na Ala 12 (2018 – 2019);</w:t>
            </w:r>
          </w:p>
          <w:p w14:paraId="6720DAE7" w14:textId="77777777" w:rsidR="00950292" w:rsidRDefault="00950292" w:rsidP="00222A37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Criação do Programa de Atendimento Multidisciplinar na Ala 12 – Educação Física, Fisioterapia, Nutrição e Psicologia (2018 – 2019);</w:t>
            </w:r>
          </w:p>
          <w:p w14:paraId="727AB13F" w14:textId="77777777" w:rsidR="00950292" w:rsidRPr="00904181" w:rsidRDefault="00950292" w:rsidP="00222A37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Preparação Física dos Candidatos, da Ala 12, para Curso SAR</w:t>
            </w:r>
            <w:r w:rsidRPr="00904181">
              <w:rPr>
                <w:rFonts w:ascii="Arial" w:hAnsi="Arial"/>
              </w:rPr>
              <w:t xml:space="preserve"> (2019);</w:t>
            </w:r>
          </w:p>
          <w:p w14:paraId="67EEBC37" w14:textId="77777777" w:rsidR="00950292" w:rsidRPr="00950292" w:rsidRDefault="00950292" w:rsidP="00950292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lastRenderedPageBreak/>
              <w:t>Organização da I Corrida Rústica da Ala 12 (2018);</w:t>
            </w:r>
          </w:p>
          <w:p w14:paraId="4CB76D69" w14:textId="77777777" w:rsidR="00950292" w:rsidRDefault="00950292" w:rsidP="00222A37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Organização da II Corrida Rústica da Ala 12 (2019);</w:t>
            </w:r>
          </w:p>
          <w:p w14:paraId="33ED3069" w14:textId="0EA26995" w:rsidR="00950292" w:rsidRDefault="00950292" w:rsidP="00222A37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Palestrante</w:t>
            </w:r>
            <w:r w:rsidR="0029402B">
              <w:rPr>
                <w:rFonts w:ascii="Arial" w:hAnsi="Arial"/>
              </w:rPr>
              <w:t>: “Saúde e Qualidade de Vida” (2017 a 202</w:t>
            </w:r>
            <w:r w:rsidR="00CC0BDF">
              <w:rPr>
                <w:rFonts w:ascii="Arial" w:hAnsi="Arial"/>
              </w:rPr>
              <w:t>6</w:t>
            </w:r>
            <w:r w:rsidR="0029402B">
              <w:rPr>
                <w:rFonts w:ascii="Arial" w:hAnsi="Arial"/>
              </w:rPr>
              <w:t>);</w:t>
            </w:r>
          </w:p>
          <w:p w14:paraId="2D66E8C3" w14:textId="77777777" w:rsidR="006A47CB" w:rsidRPr="00BF3A2A" w:rsidRDefault="006A47CB" w:rsidP="00222A37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Criação do Aplicativo </w:t>
            </w:r>
            <w:r w:rsidR="005250B4">
              <w:rPr>
                <w:rFonts w:ascii="Arial" w:hAnsi="Arial"/>
              </w:rPr>
              <w:t xml:space="preserve">de Celular </w:t>
            </w:r>
            <w:r w:rsidR="00950292">
              <w:rPr>
                <w:rFonts w:ascii="Arial" w:hAnsi="Arial"/>
              </w:rPr>
              <w:t>disponibilizando</w:t>
            </w:r>
            <w:r w:rsidR="005250B4">
              <w:rPr>
                <w:rFonts w:ascii="Arial" w:hAnsi="Arial"/>
              </w:rPr>
              <w:t xml:space="preserve"> um Treinamento Físico </w:t>
            </w:r>
            <w:r w:rsidR="00950292">
              <w:rPr>
                <w:rFonts w:ascii="Arial" w:hAnsi="Arial"/>
              </w:rPr>
              <w:t>com foco na</w:t>
            </w:r>
            <w:r w:rsidR="005250B4">
              <w:rPr>
                <w:rFonts w:ascii="Arial" w:hAnsi="Arial"/>
              </w:rPr>
              <w:t xml:space="preserve"> </w:t>
            </w:r>
            <w:r w:rsidR="00950292">
              <w:rPr>
                <w:rFonts w:ascii="Arial" w:hAnsi="Arial"/>
              </w:rPr>
              <w:t>P</w:t>
            </w:r>
            <w:r w:rsidR="005250B4">
              <w:rPr>
                <w:rFonts w:ascii="Arial" w:hAnsi="Arial"/>
              </w:rPr>
              <w:t xml:space="preserve">reparação </w:t>
            </w:r>
            <w:r w:rsidR="00950292">
              <w:rPr>
                <w:rFonts w:ascii="Arial" w:hAnsi="Arial"/>
              </w:rPr>
              <w:t xml:space="preserve">Física Global e </w:t>
            </w:r>
            <w:r w:rsidR="005250B4">
              <w:rPr>
                <w:rFonts w:ascii="Arial" w:hAnsi="Arial"/>
              </w:rPr>
              <w:t>TACF</w:t>
            </w:r>
            <w:r w:rsidR="00950292">
              <w:rPr>
                <w:rFonts w:ascii="Arial" w:hAnsi="Arial"/>
              </w:rPr>
              <w:t xml:space="preserve"> (2019) </w:t>
            </w:r>
            <w:hyperlink r:id="rId10" w:history="1">
              <w:r w:rsidR="00950292" w:rsidRPr="006A4195">
                <w:rPr>
                  <w:color w:val="0000FF"/>
                  <w:sz w:val="24"/>
                  <w:szCs w:val="24"/>
                  <w:u w:val="single"/>
                </w:rPr>
                <w:t>https://4031834.igen.app/</w:t>
              </w:r>
            </w:hyperlink>
            <w:r w:rsidR="00950292">
              <w:rPr>
                <w:sz w:val="24"/>
                <w:szCs w:val="24"/>
              </w:rPr>
              <w:t>.</w:t>
            </w:r>
          </w:p>
        </w:tc>
      </w:tr>
    </w:tbl>
    <w:p w14:paraId="6EE1FA5F" w14:textId="77777777" w:rsidR="00B15E0D" w:rsidRDefault="00B15E0D" w:rsidP="00B15E0D">
      <w:pPr>
        <w:tabs>
          <w:tab w:val="left" w:leader="dot" w:pos="5103"/>
        </w:tabs>
        <w:rPr>
          <w:rFonts w:ascii="Arial" w:hAnsi="Arial"/>
          <w:b/>
        </w:rPr>
      </w:pPr>
    </w:p>
    <w:p w14:paraId="6BF0C65C" w14:textId="77777777" w:rsidR="000303EF" w:rsidRPr="00B6272F" w:rsidRDefault="000303EF" w:rsidP="00B15E0D">
      <w:pPr>
        <w:tabs>
          <w:tab w:val="left" w:leader="dot" w:pos="5103"/>
        </w:tabs>
        <w:rPr>
          <w:rFonts w:ascii="Arial" w:hAnsi="Arial"/>
          <w:b/>
        </w:rPr>
      </w:pPr>
    </w:p>
    <w:p w14:paraId="6E4F0A71" w14:textId="147E0414" w:rsidR="00FD1947" w:rsidRDefault="00000000" w:rsidP="00FD1947">
      <w:pPr>
        <w:pStyle w:val="Ttulo7"/>
      </w:pPr>
      <w:r>
        <w:pict w14:anchorId="02CD388B">
          <v:line id="_x0000_s1036" style="position:absolute;z-index:10" from="129.3pt,13.2pt" to="483.35pt,13.2pt" o:allowincell="f" strokeweight="4pt">
            <v:stroke startarrowwidth="narrow" startarrowlength="short" endarrowwidth="narrow" endarrowlength="short"/>
          </v:line>
        </w:pict>
      </w:r>
      <w:r w:rsidR="00FD1947">
        <w:t>Projetos Acadêmicos</w:t>
      </w:r>
    </w:p>
    <w:p w14:paraId="69507BAC" w14:textId="77777777" w:rsidR="00FD1947" w:rsidRDefault="00FD1947" w:rsidP="00FD1947">
      <w:pPr>
        <w:tabs>
          <w:tab w:val="left" w:leader="dot" w:pos="5103"/>
        </w:tabs>
        <w:rPr>
          <w:rFonts w:ascii="Arial" w:hAnsi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1"/>
        <w:gridCol w:w="8006"/>
      </w:tblGrid>
      <w:tr w:rsidR="00FD1947" w14:paraId="5CA7C650" w14:textId="77777777" w:rsidTr="00EB79CA"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</w:tcPr>
          <w:p w14:paraId="4FA5619B" w14:textId="77777777" w:rsidR="00FD1947" w:rsidRDefault="00FD1947" w:rsidP="00EB79CA">
            <w:pPr>
              <w:rPr>
                <w:rFonts w:ascii="Impact" w:hAnsi="Impact"/>
                <w:sz w:val="28"/>
              </w:rPr>
            </w:pPr>
          </w:p>
        </w:tc>
        <w:tc>
          <w:tcPr>
            <w:tcW w:w="8006" w:type="dxa"/>
            <w:tcBorders>
              <w:top w:val="nil"/>
              <w:left w:val="nil"/>
              <w:bottom w:val="nil"/>
              <w:right w:val="nil"/>
            </w:tcBorders>
          </w:tcPr>
          <w:p w14:paraId="169E5546" w14:textId="77777777" w:rsidR="00B12455" w:rsidRDefault="00B12455" w:rsidP="00EB79CA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Apresentação de Artigo sobre Lombalgia em Piloto de Helicóptero no XVIII Simpósio Internacional de Atividades Físicas</w:t>
            </w:r>
            <w:r w:rsidR="00BB2430">
              <w:rPr>
                <w:rFonts w:ascii="Arial" w:hAnsi="Arial"/>
              </w:rPr>
              <w:t xml:space="preserve"> (2019)</w:t>
            </w:r>
            <w:r>
              <w:rPr>
                <w:rFonts w:ascii="Arial" w:hAnsi="Arial"/>
              </w:rPr>
              <w:t>;</w:t>
            </w:r>
          </w:p>
          <w:p w14:paraId="533A095D" w14:textId="77777777" w:rsidR="00E30841" w:rsidRDefault="00E30841" w:rsidP="00E30841">
            <w:pPr>
              <w:numPr>
                <w:ilvl w:val="0"/>
                <w:numId w:val="2"/>
              </w:numPr>
              <w:spacing w:before="12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Submissão de Artigo do Mestrado para a </w:t>
            </w:r>
            <w:r w:rsidRPr="00E30841">
              <w:rPr>
                <w:rFonts w:ascii="Arial" w:hAnsi="Arial"/>
                <w:i/>
                <w:iCs/>
              </w:rPr>
              <w:t xml:space="preserve">Aerospace Medicine </w:t>
            </w:r>
            <w:proofErr w:type="spellStart"/>
            <w:r w:rsidRPr="00E30841">
              <w:rPr>
                <w:rFonts w:ascii="Arial" w:hAnsi="Arial"/>
                <w:i/>
                <w:iCs/>
              </w:rPr>
              <w:t>and</w:t>
            </w:r>
            <w:proofErr w:type="spellEnd"/>
            <w:r w:rsidRPr="00E30841">
              <w:rPr>
                <w:rFonts w:ascii="Arial" w:hAnsi="Arial"/>
                <w:i/>
                <w:iCs/>
              </w:rPr>
              <w:t xml:space="preserve"> </w:t>
            </w:r>
            <w:proofErr w:type="spellStart"/>
            <w:r w:rsidRPr="00E30841">
              <w:rPr>
                <w:rFonts w:ascii="Arial" w:hAnsi="Arial"/>
                <w:i/>
                <w:iCs/>
              </w:rPr>
              <w:t>Human</w:t>
            </w:r>
            <w:proofErr w:type="spellEnd"/>
            <w:r w:rsidRPr="00E30841">
              <w:rPr>
                <w:rFonts w:ascii="Arial" w:hAnsi="Arial"/>
                <w:i/>
                <w:iCs/>
              </w:rPr>
              <w:t xml:space="preserve"> Performance</w:t>
            </w:r>
            <w:r>
              <w:rPr>
                <w:rFonts w:ascii="Arial" w:hAnsi="Arial"/>
              </w:rPr>
              <w:t xml:space="preserve">: </w:t>
            </w:r>
            <w:r w:rsidRPr="00E30841">
              <w:rPr>
                <w:rFonts w:ascii="Arial" w:hAnsi="Arial"/>
              </w:rPr>
              <w:t xml:space="preserve">Melhora na Percepção de Lombalgia Aguda em Pilotos de Helicóptero da Força Aérea Brasileira após Treinamento Físico Específico de Estabilização do </w:t>
            </w:r>
            <w:r w:rsidRPr="00E30841">
              <w:rPr>
                <w:rFonts w:ascii="Arial" w:hAnsi="Arial"/>
                <w:i/>
                <w:iCs/>
              </w:rPr>
              <w:t>Core</w:t>
            </w:r>
            <w:r>
              <w:rPr>
                <w:rFonts w:ascii="Arial" w:hAnsi="Arial"/>
              </w:rPr>
              <w:t xml:space="preserve"> (2020);</w:t>
            </w:r>
          </w:p>
          <w:p w14:paraId="748611B1" w14:textId="77777777" w:rsidR="00BB2430" w:rsidRPr="00BB2430" w:rsidRDefault="00BB2430" w:rsidP="00BB2430">
            <w:pPr>
              <w:spacing w:before="120"/>
              <w:ind w:left="360"/>
              <w:rPr>
                <w:rFonts w:ascii="Arial" w:hAnsi="Arial"/>
                <w:u w:val="single"/>
              </w:rPr>
            </w:pPr>
            <w:r w:rsidRPr="00BB2430">
              <w:rPr>
                <w:rFonts w:ascii="Arial" w:hAnsi="Arial"/>
                <w:u w:val="single"/>
              </w:rPr>
              <w:t>EM ANDAMENTO</w:t>
            </w:r>
            <w:r>
              <w:rPr>
                <w:rFonts w:ascii="Arial" w:hAnsi="Arial"/>
                <w:u w:val="single"/>
              </w:rPr>
              <w:t>:</w:t>
            </w:r>
          </w:p>
          <w:p w14:paraId="53B1877E" w14:textId="18932AD0" w:rsidR="00B6272F" w:rsidRPr="00CC0BDF" w:rsidRDefault="00F71B1F" w:rsidP="00CC0BDF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Artigo sobre a </w:t>
            </w:r>
            <w:r w:rsidR="00B6272F">
              <w:rPr>
                <w:rFonts w:ascii="Arial" w:hAnsi="Arial"/>
              </w:rPr>
              <w:t>I</w:t>
            </w:r>
            <w:r w:rsidR="00FD1947">
              <w:rPr>
                <w:rFonts w:ascii="Arial" w:hAnsi="Arial"/>
              </w:rPr>
              <w:t>nfluência do Treinamento Funcional Militar no TACF</w:t>
            </w:r>
            <w:r w:rsidR="00B6272F">
              <w:rPr>
                <w:rFonts w:ascii="Arial" w:hAnsi="Arial"/>
              </w:rPr>
              <w:t xml:space="preserve"> (Ala 12)</w:t>
            </w:r>
            <w:r w:rsidR="00FD1947">
              <w:rPr>
                <w:rFonts w:ascii="Arial" w:hAnsi="Arial"/>
              </w:rPr>
              <w:t>;</w:t>
            </w:r>
          </w:p>
        </w:tc>
      </w:tr>
    </w:tbl>
    <w:p w14:paraId="2B6FC73A" w14:textId="77777777" w:rsidR="00953CDC" w:rsidRPr="00B6272F" w:rsidRDefault="00953CDC">
      <w:pPr>
        <w:tabs>
          <w:tab w:val="left" w:leader="dot" w:pos="5103"/>
        </w:tabs>
        <w:rPr>
          <w:rFonts w:ascii="Arial" w:hAnsi="Arial"/>
          <w:b/>
        </w:rPr>
      </w:pPr>
    </w:p>
    <w:p w14:paraId="7A3ABF94" w14:textId="77777777" w:rsidR="00D51EC1" w:rsidRDefault="00000000">
      <w:pPr>
        <w:tabs>
          <w:tab w:val="left" w:leader="dot" w:pos="5103"/>
        </w:tabs>
        <w:rPr>
          <w:rFonts w:ascii="Impact" w:hAnsi="Impact"/>
          <w:noProof/>
          <w:sz w:val="28"/>
        </w:rPr>
      </w:pPr>
      <w:r>
        <w:rPr>
          <w:rFonts w:ascii="Impact" w:hAnsi="Impact"/>
          <w:noProof/>
          <w:sz w:val="28"/>
        </w:rPr>
        <w:pict w14:anchorId="15FEE2F9">
          <v:line id="_x0000_s1029" style="position:absolute;flip:y;z-index:4" from="130.55pt,15.6pt" to="483.35pt,15.6pt" o:allowincell="f" strokeweight="4pt">
            <v:stroke startarrowwidth="narrow" startarrowlength="short" endarrowwidth="narrow" endarrowlength="short"/>
          </v:line>
        </w:pict>
      </w:r>
      <w:r w:rsidR="00933207">
        <w:rPr>
          <w:rFonts w:ascii="Impact" w:hAnsi="Impact"/>
          <w:noProof/>
          <w:sz w:val="28"/>
        </w:rPr>
        <w:t>Cursos Operacionais</w:t>
      </w:r>
    </w:p>
    <w:p w14:paraId="3AD483DB" w14:textId="77777777" w:rsidR="00D51EC1" w:rsidRDefault="00D51EC1">
      <w:pPr>
        <w:tabs>
          <w:tab w:val="left" w:leader="dot" w:pos="5103"/>
        </w:tabs>
        <w:rPr>
          <w:rFonts w:ascii="Arial" w:hAnsi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1"/>
        <w:gridCol w:w="8006"/>
      </w:tblGrid>
      <w:tr w:rsidR="00D51EC1" w14:paraId="1DC2299C" w14:textId="77777777"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</w:tcPr>
          <w:p w14:paraId="05D34267" w14:textId="77777777" w:rsidR="00D51EC1" w:rsidRDefault="00D51EC1">
            <w:pPr>
              <w:rPr>
                <w:rFonts w:ascii="Impact" w:hAnsi="Impact"/>
                <w:sz w:val="28"/>
              </w:rPr>
            </w:pPr>
          </w:p>
        </w:tc>
        <w:tc>
          <w:tcPr>
            <w:tcW w:w="8006" w:type="dxa"/>
            <w:tcBorders>
              <w:top w:val="nil"/>
              <w:left w:val="nil"/>
              <w:bottom w:val="nil"/>
              <w:right w:val="nil"/>
            </w:tcBorders>
          </w:tcPr>
          <w:p w14:paraId="14A714BB" w14:textId="77777777" w:rsidR="00665FE6" w:rsidRDefault="002F20EB" w:rsidP="00665FE6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</w:rPr>
            </w:pPr>
            <w:r>
              <w:rPr>
                <w:rFonts w:ascii="ArialMT" w:hAnsi="ArialMT" w:cs="ArialMT"/>
              </w:rPr>
              <w:t xml:space="preserve">Curso de Tática Aérea – </w:t>
            </w:r>
            <w:proofErr w:type="spellStart"/>
            <w:r>
              <w:rPr>
                <w:rFonts w:ascii="ArialMT" w:hAnsi="ArialMT" w:cs="ArialMT"/>
              </w:rPr>
              <w:t>CtatAe</w:t>
            </w:r>
            <w:proofErr w:type="spellEnd"/>
            <w:r>
              <w:rPr>
                <w:rFonts w:ascii="ArialMT" w:hAnsi="ArialMT" w:cs="ArialMT"/>
              </w:rPr>
              <w:t xml:space="preserve"> (GITE);</w:t>
            </w:r>
          </w:p>
          <w:p w14:paraId="68D2FCF5" w14:textId="77777777" w:rsidR="00665FE6" w:rsidRDefault="00665FE6" w:rsidP="00665FE6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120"/>
              <w:rPr>
                <w:rFonts w:ascii="ArialMT" w:hAnsi="ArialMT" w:cs="ArialMT"/>
              </w:rPr>
            </w:pPr>
            <w:r w:rsidRPr="00665FE6">
              <w:rPr>
                <w:rFonts w:ascii="ArialMT" w:hAnsi="ArialMT" w:cs="ArialMT"/>
              </w:rPr>
              <w:t>Curso de Resgate em Combate – Módulo Evasor (CRC-ME – GITE);</w:t>
            </w:r>
          </w:p>
          <w:p w14:paraId="013F3799" w14:textId="77777777" w:rsidR="00665FE6" w:rsidRDefault="00665FE6" w:rsidP="00665FE6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120"/>
              <w:rPr>
                <w:rFonts w:ascii="ArialMT" w:hAnsi="ArialMT" w:cs="ArialMT"/>
              </w:rPr>
            </w:pPr>
            <w:r w:rsidRPr="00665FE6">
              <w:rPr>
                <w:rFonts w:ascii="ArialMT" w:hAnsi="ArialMT" w:cs="ArialMT"/>
              </w:rPr>
              <w:t>Curso de Piloto de Asas Rotativas (1º/11º GAV);</w:t>
            </w:r>
          </w:p>
          <w:p w14:paraId="71448DF8" w14:textId="77777777" w:rsidR="00665FE6" w:rsidRDefault="00665FE6" w:rsidP="00665FE6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120"/>
              <w:rPr>
                <w:rFonts w:ascii="ArialMT" w:hAnsi="ArialMT" w:cs="ArialMT"/>
              </w:rPr>
            </w:pPr>
            <w:r w:rsidRPr="00665FE6">
              <w:rPr>
                <w:rFonts w:ascii="ArialMT" w:hAnsi="ArialMT" w:cs="ArialMT"/>
              </w:rPr>
              <w:t>Curso de Adaptação Básica ao Ambiente de Selva – CABAS (7º/8ºGAV);</w:t>
            </w:r>
          </w:p>
          <w:p w14:paraId="6E07556F" w14:textId="77777777" w:rsidR="00665FE6" w:rsidRDefault="00665FE6" w:rsidP="00665FE6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120"/>
              <w:rPr>
                <w:rFonts w:ascii="ArialMT" w:hAnsi="ArialMT" w:cs="ArialMT"/>
              </w:rPr>
            </w:pPr>
            <w:r w:rsidRPr="00665FE6">
              <w:rPr>
                <w:rFonts w:ascii="ArialMT" w:hAnsi="ArialMT" w:cs="ArialMT"/>
              </w:rPr>
              <w:t>Curso de Preparação de Instrutores de Voo (GITE);</w:t>
            </w:r>
          </w:p>
          <w:p w14:paraId="2A656FBF" w14:textId="77777777" w:rsidR="00665FE6" w:rsidRPr="00665FE6" w:rsidRDefault="00665FE6" w:rsidP="00665FE6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120"/>
              <w:rPr>
                <w:rFonts w:ascii="Arial" w:hAnsi="Arial"/>
              </w:rPr>
            </w:pPr>
            <w:r w:rsidRPr="00665FE6">
              <w:rPr>
                <w:rFonts w:ascii="ArialMT" w:hAnsi="ArialMT" w:cs="ArialMT"/>
              </w:rPr>
              <w:t>Curso Básico de Busca e Salvamento – SAR005 (DECEA);</w:t>
            </w:r>
          </w:p>
          <w:p w14:paraId="107CC5EF" w14:textId="77777777" w:rsidR="00665FE6" w:rsidRPr="00665FE6" w:rsidRDefault="00665FE6" w:rsidP="00665FE6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120"/>
              <w:rPr>
                <w:rFonts w:ascii="Arial" w:hAnsi="Arial"/>
              </w:rPr>
            </w:pPr>
            <w:r>
              <w:rPr>
                <w:rFonts w:ascii="ArialMT" w:hAnsi="ArialMT" w:cs="ArialMT"/>
              </w:rPr>
              <w:t>Curso de Administração de Pessoal para Oficiais (CIEAR).</w:t>
            </w:r>
          </w:p>
        </w:tc>
      </w:tr>
    </w:tbl>
    <w:p w14:paraId="3CC2F999" w14:textId="77777777" w:rsidR="00D51EC1" w:rsidRDefault="00D51EC1">
      <w:pPr>
        <w:tabs>
          <w:tab w:val="left" w:leader="dot" w:pos="5103"/>
        </w:tabs>
        <w:rPr>
          <w:rFonts w:ascii="Arial" w:hAnsi="Arial"/>
          <w:b/>
        </w:rPr>
      </w:pPr>
    </w:p>
    <w:p w14:paraId="1EEE37B4" w14:textId="77777777" w:rsidR="00D51EC1" w:rsidRDefault="00000000">
      <w:pPr>
        <w:tabs>
          <w:tab w:val="left" w:leader="dot" w:pos="5103"/>
        </w:tabs>
        <w:rPr>
          <w:rFonts w:ascii="Impact" w:hAnsi="Impact"/>
          <w:noProof/>
          <w:sz w:val="28"/>
        </w:rPr>
      </w:pPr>
      <w:r>
        <w:rPr>
          <w:rFonts w:ascii="Impact" w:hAnsi="Impact"/>
          <w:noProof/>
          <w:sz w:val="28"/>
        </w:rPr>
        <w:pict w14:anchorId="6E561FF5">
          <v:line id="_x0000_s1030" style="position:absolute;z-index:5" from="116.15pt,14.15pt" to="483.35pt,15.6pt" o:allowincell="f" strokeweight="4pt">
            <v:stroke startarrowwidth="narrow" startarrowlength="short" endarrowwidth="narrow" endarrowlength="short"/>
          </v:line>
        </w:pict>
      </w:r>
      <w:r w:rsidR="00933207">
        <w:rPr>
          <w:rFonts w:ascii="Impact" w:hAnsi="Impact"/>
          <w:noProof/>
          <w:sz w:val="28"/>
        </w:rPr>
        <w:t>Principais cargos</w:t>
      </w:r>
    </w:p>
    <w:p w14:paraId="33DBB50E" w14:textId="77777777" w:rsidR="00D51EC1" w:rsidRDefault="00D51EC1">
      <w:pPr>
        <w:tabs>
          <w:tab w:val="left" w:leader="dot" w:pos="5103"/>
        </w:tabs>
        <w:rPr>
          <w:rFonts w:ascii="Arial" w:hAnsi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1"/>
        <w:gridCol w:w="8006"/>
      </w:tblGrid>
      <w:tr w:rsidR="00D51EC1" w14:paraId="21845760" w14:textId="77777777" w:rsidTr="001F0ACD">
        <w:trPr>
          <w:trHeight w:val="3825"/>
        </w:trPr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</w:tcPr>
          <w:p w14:paraId="0EBDAA90" w14:textId="77777777" w:rsidR="00D51EC1" w:rsidRDefault="00D51EC1" w:rsidP="008202AE">
            <w:pPr>
              <w:tabs>
                <w:tab w:val="left" w:leader="dot" w:pos="5103"/>
              </w:tabs>
              <w:rPr>
                <w:rFonts w:ascii="Impact" w:hAnsi="Impact"/>
                <w:sz w:val="28"/>
              </w:rPr>
            </w:pPr>
          </w:p>
        </w:tc>
        <w:tc>
          <w:tcPr>
            <w:tcW w:w="8006" w:type="dxa"/>
            <w:tcBorders>
              <w:top w:val="nil"/>
              <w:left w:val="nil"/>
              <w:bottom w:val="nil"/>
              <w:right w:val="nil"/>
            </w:tcBorders>
          </w:tcPr>
          <w:p w14:paraId="1D450CF0" w14:textId="77777777" w:rsidR="00665FE6" w:rsidRDefault="00665FE6" w:rsidP="00BF3A2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120"/>
              <w:rPr>
                <w:rFonts w:ascii="ArialMT" w:hAnsi="ArialMT" w:cs="ArialMT"/>
              </w:rPr>
            </w:pPr>
            <w:r w:rsidRPr="00665FE6">
              <w:rPr>
                <w:rFonts w:ascii="ArialMT" w:hAnsi="ArialMT" w:cs="ArialMT"/>
              </w:rPr>
              <w:t>Chefe da Telemática da BAMN;</w:t>
            </w:r>
          </w:p>
          <w:p w14:paraId="7D0E169F" w14:textId="77777777" w:rsidR="00665FE6" w:rsidRDefault="00665FE6" w:rsidP="00BF3A2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120"/>
              <w:rPr>
                <w:rFonts w:ascii="ArialMT" w:hAnsi="ArialMT" w:cs="ArialMT"/>
              </w:rPr>
            </w:pPr>
            <w:r w:rsidRPr="00665FE6">
              <w:rPr>
                <w:rFonts w:ascii="ArialMT" w:hAnsi="ArialMT" w:cs="ArialMT"/>
              </w:rPr>
              <w:t>Chefe da Seção de Patrimônio do 7º/8º GAV;</w:t>
            </w:r>
          </w:p>
          <w:p w14:paraId="2086BDE3" w14:textId="77777777" w:rsidR="00665FE6" w:rsidRDefault="00665FE6" w:rsidP="00BF3A2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120"/>
              <w:rPr>
                <w:rFonts w:ascii="ArialMT" w:hAnsi="ArialMT" w:cs="ArialMT"/>
              </w:rPr>
            </w:pPr>
            <w:r w:rsidRPr="00665FE6">
              <w:rPr>
                <w:rFonts w:ascii="ArialMT" w:hAnsi="ArialMT" w:cs="ArialMT"/>
              </w:rPr>
              <w:t>Chefe da Seção de Pessoal do 7º/8º GAV;</w:t>
            </w:r>
          </w:p>
          <w:p w14:paraId="6C2F6522" w14:textId="77777777" w:rsidR="00665FE6" w:rsidRPr="00665FE6" w:rsidRDefault="00665FE6" w:rsidP="00BF3A2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120"/>
              <w:rPr>
                <w:rFonts w:ascii="Arial" w:hAnsi="Arial"/>
              </w:rPr>
            </w:pPr>
            <w:r w:rsidRPr="00665FE6">
              <w:rPr>
                <w:rFonts w:ascii="ArialMT" w:hAnsi="ArialMT" w:cs="ArialMT"/>
              </w:rPr>
              <w:t>Adjunto do Chefe da Primeira Seção do COMAR VII;</w:t>
            </w:r>
          </w:p>
          <w:p w14:paraId="7147C7FA" w14:textId="77777777" w:rsidR="00665FE6" w:rsidRPr="00BF3A2A" w:rsidRDefault="00665FE6" w:rsidP="00BF3A2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120"/>
              <w:rPr>
                <w:rFonts w:ascii="Arial" w:hAnsi="Arial"/>
              </w:rPr>
            </w:pPr>
            <w:r>
              <w:rPr>
                <w:rFonts w:ascii="ArialMT" w:hAnsi="ArialMT" w:cs="ArialMT"/>
              </w:rPr>
              <w:t>Chefe da Primeira Seção do COMAR VII;</w:t>
            </w:r>
          </w:p>
          <w:p w14:paraId="69CFC11F" w14:textId="77777777" w:rsidR="00BF3A2A" w:rsidRDefault="00BF3A2A" w:rsidP="00BF3A2A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  <w:b/>
                <w:sz w:val="22"/>
              </w:rPr>
            </w:pPr>
            <w:r>
              <w:rPr>
                <w:rFonts w:ascii="ArialMT" w:hAnsi="ArialMT" w:cs="ArialMT"/>
              </w:rPr>
              <w:t>Chefe da Seção de Contabilidade Patrimonial da Ala 12;</w:t>
            </w:r>
          </w:p>
          <w:p w14:paraId="6230B37A" w14:textId="77777777" w:rsidR="00BF3A2A" w:rsidRDefault="00BF3A2A" w:rsidP="00BF3A2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120"/>
              <w:rPr>
                <w:rFonts w:ascii="Arial" w:hAnsi="Arial"/>
              </w:rPr>
            </w:pPr>
            <w:r>
              <w:rPr>
                <w:rFonts w:ascii="ArialMT" w:hAnsi="ArialMT" w:cs="ArialMT"/>
              </w:rPr>
              <w:t>Chefe da Célula de Educação Física da Ala 12;</w:t>
            </w:r>
          </w:p>
          <w:p w14:paraId="01623AC6" w14:textId="77777777" w:rsidR="00FA31BD" w:rsidRDefault="00BF3A2A" w:rsidP="008202AE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120"/>
              <w:rPr>
                <w:rFonts w:ascii="Arial" w:hAnsi="Arial"/>
              </w:rPr>
            </w:pPr>
            <w:r>
              <w:rPr>
                <w:rFonts w:ascii="ArialMT" w:hAnsi="ArialMT" w:cs="ArialMT"/>
              </w:rPr>
              <w:t>Chefe da Seção de Pessoal da Ala 12;</w:t>
            </w:r>
          </w:p>
          <w:p w14:paraId="5E02C618" w14:textId="77777777" w:rsidR="008202AE" w:rsidRPr="004B0D01" w:rsidRDefault="00BF3A2A" w:rsidP="008202AE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120"/>
              <w:rPr>
                <w:rFonts w:ascii="Arial" w:hAnsi="Arial"/>
              </w:rPr>
            </w:pPr>
            <w:r w:rsidRPr="00FA31BD">
              <w:rPr>
                <w:rFonts w:ascii="ArialMT" w:hAnsi="ArialMT" w:cs="ArialMT"/>
              </w:rPr>
              <w:t>Ajudante de Ordens do Comandante da UNIFA.</w:t>
            </w:r>
          </w:p>
          <w:p w14:paraId="4A736DD6" w14:textId="77777777" w:rsidR="004B0D01" w:rsidRDefault="004B0D01" w:rsidP="008202AE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120"/>
              <w:rPr>
                <w:rFonts w:ascii="Arial" w:hAnsi="Arial"/>
              </w:rPr>
            </w:pPr>
            <w:r>
              <w:rPr>
                <w:rFonts w:ascii="ArialMT" w:hAnsi="ArialMT" w:cs="ArialMT"/>
              </w:rPr>
              <w:t>Assistente do Comandante do Comando Aéreo Leste (III COMAR)</w:t>
            </w:r>
            <w:r>
              <w:rPr>
                <w:rFonts w:ascii="Arial" w:hAnsi="Arial"/>
              </w:rPr>
              <w:t>.</w:t>
            </w:r>
          </w:p>
          <w:p w14:paraId="13B8F103" w14:textId="77777777" w:rsidR="004B0D01" w:rsidRDefault="004B0D01" w:rsidP="008202AE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Diretor Acadêmico do Conselho Internacional dos Esportes Militares (CISM).</w:t>
            </w:r>
          </w:p>
          <w:p w14:paraId="30755D2D" w14:textId="2EEF7B05" w:rsidR="004B0D01" w:rsidRPr="00FA31BD" w:rsidRDefault="004B0D01" w:rsidP="008202AE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Gerente de Antidopagem do Conselho Internacional dos Esportes Militares (CISM).</w:t>
            </w:r>
          </w:p>
        </w:tc>
      </w:tr>
    </w:tbl>
    <w:p w14:paraId="6D18BC8D" w14:textId="77777777" w:rsidR="008202AE" w:rsidRPr="008202AE" w:rsidRDefault="008202AE">
      <w:pPr>
        <w:tabs>
          <w:tab w:val="left" w:leader="dot" w:pos="5103"/>
        </w:tabs>
        <w:rPr>
          <w:rFonts w:ascii="Arial" w:hAnsi="Arial"/>
          <w:b/>
        </w:rPr>
      </w:pPr>
    </w:p>
    <w:p w14:paraId="69065808" w14:textId="77777777" w:rsidR="00D51EC1" w:rsidRDefault="00000000">
      <w:pPr>
        <w:tabs>
          <w:tab w:val="left" w:leader="dot" w:pos="5103"/>
        </w:tabs>
        <w:rPr>
          <w:rFonts w:ascii="Impact" w:hAnsi="Impact"/>
          <w:noProof/>
          <w:sz w:val="28"/>
        </w:rPr>
      </w:pPr>
      <w:r>
        <w:rPr>
          <w:rFonts w:ascii="Impact" w:hAnsi="Impact"/>
          <w:noProof/>
          <w:sz w:val="28"/>
        </w:rPr>
        <w:pict w14:anchorId="7914DF01">
          <v:line id="_x0000_s1031" style="position:absolute;z-index:6" from="123.35pt,15.35pt" to="483.35pt,15.6pt" o:allowincell="f" strokeweight="4pt">
            <v:stroke startarrowwidth="narrow" startarrowlength="short" endarrowwidth="narrow" endarrowlength="short"/>
          </v:line>
        </w:pict>
      </w:r>
      <w:r w:rsidR="00933207">
        <w:rPr>
          <w:rFonts w:ascii="Impact" w:hAnsi="Impact"/>
          <w:noProof/>
          <w:sz w:val="28"/>
        </w:rPr>
        <w:t>Experiência de vôo</w:t>
      </w:r>
    </w:p>
    <w:p w14:paraId="336C153B" w14:textId="77777777" w:rsidR="00D51EC1" w:rsidRDefault="00D51EC1">
      <w:pPr>
        <w:tabs>
          <w:tab w:val="left" w:leader="dot" w:pos="5103"/>
        </w:tabs>
        <w:rPr>
          <w:rFonts w:ascii="Arial" w:hAnsi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1"/>
        <w:gridCol w:w="8006"/>
      </w:tblGrid>
      <w:tr w:rsidR="00D51EC1" w14:paraId="664DB0BF" w14:textId="77777777"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</w:tcPr>
          <w:p w14:paraId="5477489B" w14:textId="77777777" w:rsidR="00D51EC1" w:rsidRDefault="00D51EC1">
            <w:pPr>
              <w:rPr>
                <w:rFonts w:ascii="Impact" w:hAnsi="Impact"/>
                <w:sz w:val="28"/>
              </w:rPr>
            </w:pPr>
          </w:p>
        </w:tc>
        <w:tc>
          <w:tcPr>
            <w:tcW w:w="8006" w:type="dxa"/>
            <w:tcBorders>
              <w:top w:val="nil"/>
              <w:left w:val="nil"/>
              <w:bottom w:val="nil"/>
              <w:right w:val="nil"/>
            </w:tcBorders>
          </w:tcPr>
          <w:p w14:paraId="7F2949C8" w14:textId="77777777" w:rsidR="00665FE6" w:rsidRDefault="00665FE6" w:rsidP="00665FE6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120"/>
              <w:rPr>
                <w:rFonts w:ascii="ArialMT" w:hAnsi="ArialMT" w:cs="ArialMT"/>
              </w:rPr>
            </w:pPr>
            <w:r w:rsidRPr="00665FE6">
              <w:rPr>
                <w:rFonts w:ascii="ArialMT" w:hAnsi="ArialMT" w:cs="ArialMT"/>
              </w:rPr>
              <w:t>Possui mais de 1.000 horas de voo;</w:t>
            </w:r>
          </w:p>
          <w:p w14:paraId="6E0077F0" w14:textId="77777777" w:rsidR="00665FE6" w:rsidRDefault="00665FE6" w:rsidP="00665FE6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120"/>
              <w:rPr>
                <w:rFonts w:ascii="ArialMT" w:hAnsi="ArialMT" w:cs="ArialMT"/>
              </w:rPr>
            </w:pPr>
            <w:r w:rsidRPr="00665FE6">
              <w:rPr>
                <w:rFonts w:ascii="ArialMT" w:hAnsi="ArialMT" w:cs="ArialMT"/>
              </w:rPr>
              <w:t xml:space="preserve">Instrutor na </w:t>
            </w:r>
            <w:r w:rsidR="00315DC1">
              <w:rPr>
                <w:rFonts w:ascii="ArialMT" w:hAnsi="ArialMT" w:cs="ArialMT"/>
              </w:rPr>
              <w:t>A</w:t>
            </w:r>
            <w:r w:rsidRPr="00665FE6">
              <w:rPr>
                <w:rFonts w:ascii="ArialMT" w:hAnsi="ArialMT" w:cs="ArialMT"/>
              </w:rPr>
              <w:t xml:space="preserve">eronave H-60 </w:t>
            </w:r>
            <w:r w:rsidRPr="008202AE">
              <w:rPr>
                <w:rFonts w:ascii="ArialMT" w:hAnsi="ArialMT" w:cs="ArialMT"/>
                <w:i/>
                <w:iCs/>
              </w:rPr>
              <w:t>Black Hawk</w:t>
            </w:r>
            <w:r w:rsidRPr="00665FE6">
              <w:rPr>
                <w:rFonts w:ascii="ArialMT" w:hAnsi="ArialMT" w:cs="ArialMT"/>
              </w:rPr>
              <w:t>;</w:t>
            </w:r>
          </w:p>
          <w:p w14:paraId="23061CD0" w14:textId="77777777" w:rsidR="00665FE6" w:rsidRPr="00665FE6" w:rsidRDefault="00665FE6" w:rsidP="00665FE6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120"/>
              <w:rPr>
                <w:rFonts w:ascii="Arial" w:hAnsi="Arial"/>
              </w:rPr>
            </w:pPr>
            <w:r w:rsidRPr="00665FE6">
              <w:rPr>
                <w:rFonts w:ascii="ArialMT" w:hAnsi="ArialMT" w:cs="ArialMT"/>
              </w:rPr>
              <w:lastRenderedPageBreak/>
              <w:t xml:space="preserve">Líder de Elemento na </w:t>
            </w:r>
            <w:r w:rsidR="00315DC1">
              <w:rPr>
                <w:rFonts w:ascii="ArialMT" w:hAnsi="ArialMT" w:cs="ArialMT"/>
              </w:rPr>
              <w:t>A</w:t>
            </w:r>
            <w:r w:rsidRPr="00665FE6">
              <w:rPr>
                <w:rFonts w:ascii="ArialMT" w:hAnsi="ArialMT" w:cs="ArialMT"/>
              </w:rPr>
              <w:t xml:space="preserve">eronave H-60 </w:t>
            </w:r>
            <w:r w:rsidRPr="008202AE">
              <w:rPr>
                <w:rFonts w:ascii="ArialMT" w:hAnsi="ArialMT" w:cs="ArialMT"/>
                <w:i/>
                <w:iCs/>
              </w:rPr>
              <w:t>Black Hawk</w:t>
            </w:r>
            <w:r w:rsidRPr="00665FE6">
              <w:rPr>
                <w:rFonts w:ascii="ArialMT" w:hAnsi="ArialMT" w:cs="ArialMT"/>
              </w:rPr>
              <w:t>;</w:t>
            </w:r>
          </w:p>
          <w:p w14:paraId="3C8C1D52" w14:textId="77777777" w:rsidR="00665FE6" w:rsidRDefault="00665FE6" w:rsidP="00665FE6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120"/>
              <w:rPr>
                <w:rFonts w:ascii="Arial" w:hAnsi="Arial"/>
              </w:rPr>
            </w:pPr>
            <w:r>
              <w:rPr>
                <w:rFonts w:ascii="ArialMT" w:hAnsi="ArialMT" w:cs="ArialMT"/>
              </w:rPr>
              <w:t xml:space="preserve">Piloto Operacional na Aeronave H-36 </w:t>
            </w:r>
            <w:proofErr w:type="spellStart"/>
            <w:r>
              <w:rPr>
                <w:rFonts w:ascii="ArialMT" w:hAnsi="ArialMT" w:cs="ArialMT"/>
              </w:rPr>
              <w:t>Caracal</w:t>
            </w:r>
            <w:proofErr w:type="spellEnd"/>
            <w:r>
              <w:rPr>
                <w:rFonts w:ascii="ArialMT" w:hAnsi="ArialMT" w:cs="ArialMT"/>
              </w:rPr>
              <w:t>.</w:t>
            </w:r>
          </w:p>
        </w:tc>
      </w:tr>
    </w:tbl>
    <w:p w14:paraId="4D82870C" w14:textId="77777777" w:rsidR="00D51EC1" w:rsidRPr="00B6272F" w:rsidRDefault="00D51EC1">
      <w:pPr>
        <w:tabs>
          <w:tab w:val="left" w:leader="dot" w:pos="5103"/>
        </w:tabs>
        <w:rPr>
          <w:rFonts w:ascii="Arial" w:hAnsi="Arial"/>
          <w:b/>
        </w:rPr>
      </w:pPr>
    </w:p>
    <w:p w14:paraId="2383B446" w14:textId="77777777" w:rsidR="00D51EC1" w:rsidRDefault="00000000">
      <w:pPr>
        <w:tabs>
          <w:tab w:val="left" w:leader="dot" w:pos="5103"/>
        </w:tabs>
        <w:rPr>
          <w:rFonts w:ascii="Impact" w:hAnsi="Impact"/>
          <w:noProof/>
          <w:sz w:val="28"/>
        </w:rPr>
      </w:pPr>
      <w:r>
        <w:rPr>
          <w:rFonts w:ascii="Impact" w:hAnsi="Impact"/>
          <w:noProof/>
          <w:sz w:val="28"/>
        </w:rPr>
        <w:pict w14:anchorId="30BC23DF">
          <v:line id="_x0000_s1032" style="position:absolute;z-index:7" from="123.35pt,15.1pt" to="483.35pt,15.6pt" o:allowincell="f" strokeweight="4pt">
            <v:stroke startarrowwidth="narrow" startarrowlength="short" endarrowwidth="narrow" endarrowlength="short"/>
          </v:line>
        </w:pict>
      </w:r>
      <w:r w:rsidR="00933207">
        <w:rPr>
          <w:rFonts w:ascii="Impact" w:hAnsi="Impact"/>
          <w:noProof/>
          <w:sz w:val="28"/>
        </w:rPr>
        <w:t>Aeronaves voadas</w:t>
      </w:r>
    </w:p>
    <w:p w14:paraId="0EA79DE6" w14:textId="77777777" w:rsidR="00D51EC1" w:rsidRDefault="00D51EC1">
      <w:pPr>
        <w:tabs>
          <w:tab w:val="left" w:leader="dot" w:pos="5103"/>
        </w:tabs>
        <w:rPr>
          <w:rFonts w:ascii="Arial" w:hAnsi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1"/>
        <w:gridCol w:w="8006"/>
      </w:tblGrid>
      <w:tr w:rsidR="00D51EC1" w14:paraId="32C5FC77" w14:textId="77777777"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</w:tcPr>
          <w:p w14:paraId="4F614A6F" w14:textId="77777777" w:rsidR="00D51EC1" w:rsidRDefault="00D51EC1">
            <w:pPr>
              <w:rPr>
                <w:rFonts w:ascii="Impact" w:hAnsi="Impact"/>
                <w:sz w:val="28"/>
              </w:rPr>
            </w:pPr>
          </w:p>
        </w:tc>
        <w:tc>
          <w:tcPr>
            <w:tcW w:w="8006" w:type="dxa"/>
            <w:tcBorders>
              <w:top w:val="nil"/>
              <w:left w:val="nil"/>
              <w:bottom w:val="nil"/>
              <w:right w:val="nil"/>
            </w:tcBorders>
          </w:tcPr>
          <w:p w14:paraId="627161E8" w14:textId="77777777" w:rsidR="00D51EC1" w:rsidRDefault="00665FE6">
            <w:pPr>
              <w:numPr>
                <w:ilvl w:val="0"/>
                <w:numId w:val="18"/>
              </w:numPr>
              <w:jc w:val="both"/>
              <w:rPr>
                <w:rFonts w:ascii="Arial" w:hAnsi="Arial"/>
              </w:rPr>
            </w:pPr>
            <w:r>
              <w:rPr>
                <w:rFonts w:ascii="ArialMT" w:hAnsi="ArialMT" w:cs="ArialMT"/>
              </w:rPr>
              <w:t>T-25; T-27; A-29; H-50; H-60; H-36.</w:t>
            </w:r>
            <w:r w:rsidR="00933207">
              <w:rPr>
                <w:rFonts w:ascii="Arial" w:hAnsi="Arial"/>
              </w:rPr>
              <w:t xml:space="preserve"> </w:t>
            </w:r>
          </w:p>
        </w:tc>
      </w:tr>
    </w:tbl>
    <w:p w14:paraId="70732C62" w14:textId="77777777" w:rsidR="00D51EC1" w:rsidRDefault="00D51EC1">
      <w:pPr>
        <w:tabs>
          <w:tab w:val="left" w:leader="dot" w:pos="5103"/>
        </w:tabs>
        <w:rPr>
          <w:rFonts w:ascii="Arial" w:hAnsi="Arial"/>
          <w:b/>
        </w:rPr>
      </w:pPr>
    </w:p>
    <w:p w14:paraId="0D7A8C90" w14:textId="77777777" w:rsidR="00D51EC1" w:rsidRDefault="00000000">
      <w:pPr>
        <w:tabs>
          <w:tab w:val="left" w:leader="dot" w:pos="5103"/>
        </w:tabs>
        <w:rPr>
          <w:rFonts w:ascii="Impact" w:hAnsi="Impact"/>
          <w:noProof/>
          <w:sz w:val="28"/>
        </w:rPr>
      </w:pPr>
      <w:r>
        <w:rPr>
          <w:rFonts w:ascii="Impact" w:hAnsi="Impact"/>
          <w:noProof/>
          <w:sz w:val="28"/>
        </w:rPr>
        <w:pict w14:anchorId="3CB8FB40">
          <v:line id="_x0000_s1033" style="position:absolute;z-index:8" from="108.95pt,15.6pt" to="483.35pt,15.6pt" o:allowincell="f" strokeweight="4pt">
            <v:stroke startarrowwidth="narrow" startarrowlength="short" endarrowwidth="narrow" endarrowlength="short"/>
          </v:line>
        </w:pict>
      </w:r>
      <w:r w:rsidR="00933207">
        <w:rPr>
          <w:rFonts w:ascii="Impact" w:hAnsi="Impact"/>
          <w:noProof/>
          <w:sz w:val="28"/>
        </w:rPr>
        <w:t>Condecorações</w:t>
      </w:r>
    </w:p>
    <w:p w14:paraId="316F2596" w14:textId="77777777" w:rsidR="00D51EC1" w:rsidRDefault="00D51EC1">
      <w:pPr>
        <w:tabs>
          <w:tab w:val="left" w:leader="dot" w:pos="5103"/>
        </w:tabs>
        <w:rPr>
          <w:rFonts w:ascii="Arial" w:hAnsi="Arial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1"/>
        <w:gridCol w:w="8006"/>
      </w:tblGrid>
      <w:tr w:rsidR="00D51EC1" w14:paraId="67F44369" w14:textId="77777777"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</w:tcPr>
          <w:p w14:paraId="1001CAF4" w14:textId="77777777" w:rsidR="00D51EC1" w:rsidRDefault="00D51EC1">
            <w:pPr>
              <w:rPr>
                <w:rFonts w:ascii="Impact" w:hAnsi="Impact"/>
                <w:sz w:val="28"/>
              </w:rPr>
            </w:pPr>
          </w:p>
        </w:tc>
        <w:tc>
          <w:tcPr>
            <w:tcW w:w="8006" w:type="dxa"/>
            <w:tcBorders>
              <w:top w:val="nil"/>
              <w:left w:val="nil"/>
              <w:bottom w:val="nil"/>
              <w:right w:val="nil"/>
            </w:tcBorders>
          </w:tcPr>
          <w:p w14:paraId="123F7142" w14:textId="77777777" w:rsidR="00D51EC1" w:rsidRPr="00B302A1" w:rsidRDefault="00665FE6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</w:rPr>
            </w:pPr>
            <w:r>
              <w:rPr>
                <w:rFonts w:ascii="ArialMT" w:hAnsi="ArialMT" w:cs="ArialMT"/>
              </w:rPr>
              <w:t>Medalha de Bronze.</w:t>
            </w:r>
          </w:p>
          <w:p w14:paraId="418ED9B7" w14:textId="77777777" w:rsidR="00B302A1" w:rsidRPr="00E67C5C" w:rsidRDefault="00B302A1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</w:rPr>
            </w:pPr>
            <w:r>
              <w:rPr>
                <w:rFonts w:ascii="ArialMT" w:hAnsi="ArialMT" w:cs="ArialMT"/>
              </w:rPr>
              <w:t>Medalha de Prata</w:t>
            </w:r>
          </w:p>
          <w:p w14:paraId="6282599A" w14:textId="3DB445B5" w:rsidR="00E67C5C" w:rsidRPr="00B302A1" w:rsidRDefault="00E67C5C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</w:rPr>
            </w:pPr>
            <w:r w:rsidRPr="00B302A1">
              <w:rPr>
                <w:rFonts w:ascii="Arial" w:hAnsi="Arial"/>
              </w:rPr>
              <w:t xml:space="preserve">Medalha 100 Anos </w:t>
            </w:r>
            <w:r>
              <w:rPr>
                <w:rFonts w:ascii="Arial" w:hAnsi="Arial"/>
              </w:rPr>
              <w:t>d</w:t>
            </w:r>
            <w:r w:rsidRPr="00B302A1">
              <w:rPr>
                <w:rFonts w:ascii="Arial" w:hAnsi="Arial"/>
              </w:rPr>
              <w:t xml:space="preserve">o Clube Central </w:t>
            </w:r>
            <w:r>
              <w:rPr>
                <w:rFonts w:ascii="Arial" w:hAnsi="Arial"/>
              </w:rPr>
              <w:t>d</w:t>
            </w:r>
            <w:r w:rsidRPr="00B302A1">
              <w:rPr>
                <w:rFonts w:ascii="Arial" w:hAnsi="Arial"/>
              </w:rPr>
              <w:t xml:space="preserve">e Esportes </w:t>
            </w:r>
            <w:r>
              <w:rPr>
                <w:rFonts w:ascii="Arial" w:hAnsi="Arial"/>
              </w:rPr>
              <w:t>d</w:t>
            </w:r>
            <w:r w:rsidRPr="00B302A1">
              <w:rPr>
                <w:rFonts w:ascii="Arial" w:hAnsi="Arial"/>
              </w:rPr>
              <w:t>o Exército</w:t>
            </w:r>
            <w:r>
              <w:rPr>
                <w:rFonts w:ascii="Arial" w:hAnsi="Arial"/>
              </w:rPr>
              <w:t xml:space="preserve"> – CSKA (Rússia)</w:t>
            </w:r>
          </w:p>
          <w:p w14:paraId="2E2B6595" w14:textId="43F5599C" w:rsidR="00B302A1" w:rsidRDefault="00B302A1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Medalha</w:t>
            </w:r>
            <w:r w:rsidR="00E67C5C">
              <w:rPr>
                <w:rFonts w:ascii="Arial" w:hAnsi="Arial"/>
              </w:rPr>
              <w:t xml:space="preserve"> </w:t>
            </w:r>
            <w:r w:rsidR="00E67C5C" w:rsidRPr="00E67C5C">
              <w:rPr>
                <w:rFonts w:ascii="Arial" w:hAnsi="Arial"/>
              </w:rPr>
              <w:t>Cavaleiro da Ordem de Mérito do CISM</w:t>
            </w:r>
          </w:p>
          <w:p w14:paraId="07D0B8AB" w14:textId="4B923B2F" w:rsidR="00B302A1" w:rsidRPr="00B302A1" w:rsidRDefault="00B302A1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Medalha</w:t>
            </w:r>
            <w:r w:rsidR="00E67C5C">
              <w:rPr>
                <w:rFonts w:ascii="Arial" w:hAnsi="Arial"/>
              </w:rPr>
              <w:t xml:space="preserve"> Grande </w:t>
            </w:r>
            <w:r w:rsidR="00E67C5C" w:rsidRPr="00E67C5C">
              <w:rPr>
                <w:rFonts w:ascii="Arial" w:hAnsi="Arial"/>
              </w:rPr>
              <w:t>Cavaleiro da Ordem de Mérito do CISM</w:t>
            </w:r>
          </w:p>
          <w:p w14:paraId="2FD3B5DA" w14:textId="25CF15A4" w:rsidR="00B302A1" w:rsidRPr="00E67C5C" w:rsidRDefault="000303EF" w:rsidP="00E67C5C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</w:rPr>
            </w:pPr>
            <w:r w:rsidRPr="000303EF">
              <w:rPr>
                <w:rFonts w:ascii="Arial" w:hAnsi="Arial"/>
              </w:rPr>
              <w:t>Medalha Mérito Desportivo Militar</w:t>
            </w:r>
          </w:p>
        </w:tc>
      </w:tr>
    </w:tbl>
    <w:p w14:paraId="20CAFD78" w14:textId="77777777" w:rsidR="00D51EC1" w:rsidRPr="00953CDC" w:rsidRDefault="00D51EC1">
      <w:pPr>
        <w:tabs>
          <w:tab w:val="left" w:leader="dot" w:pos="5103"/>
        </w:tabs>
        <w:rPr>
          <w:rFonts w:ascii="Arial" w:hAnsi="Arial"/>
          <w:b/>
          <w:sz w:val="16"/>
        </w:rPr>
      </w:pPr>
    </w:p>
    <w:p w14:paraId="266AB4C5" w14:textId="77777777" w:rsidR="002E37E3" w:rsidRDefault="00000000" w:rsidP="002E37E3">
      <w:pPr>
        <w:tabs>
          <w:tab w:val="left" w:leader="dot" w:pos="5103"/>
        </w:tabs>
        <w:rPr>
          <w:rFonts w:ascii="Impact" w:hAnsi="Impact"/>
          <w:noProof/>
          <w:sz w:val="28"/>
        </w:rPr>
      </w:pPr>
      <w:r>
        <w:rPr>
          <w:rFonts w:ascii="Impact" w:hAnsi="Impact"/>
          <w:noProof/>
          <w:sz w:val="28"/>
        </w:rPr>
        <w:pict w14:anchorId="1F8BACE7">
          <v:line id="_x0000_s1041" style="position:absolute;z-index:13" from="80.15pt,15.6pt" to="483.35pt,15.6pt" o:allowincell="f" strokeweight="4pt">
            <v:stroke startarrowwidth="narrow" startarrowlength="short" endarrowwidth="narrow" endarrowlength="short"/>
          </v:line>
        </w:pict>
      </w:r>
      <w:r w:rsidR="002E37E3">
        <w:rPr>
          <w:rFonts w:ascii="Impact" w:hAnsi="Impact"/>
          <w:noProof/>
          <w:sz w:val="28"/>
        </w:rPr>
        <w:t>Cargo Atual</w:t>
      </w:r>
    </w:p>
    <w:p w14:paraId="66A5AAAD" w14:textId="77777777" w:rsidR="002E37E3" w:rsidRDefault="002E37E3" w:rsidP="002E37E3">
      <w:pPr>
        <w:tabs>
          <w:tab w:val="left" w:leader="dot" w:pos="5103"/>
        </w:tabs>
        <w:rPr>
          <w:rFonts w:ascii="Arial" w:hAnsi="Arial"/>
          <w:b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1"/>
        <w:gridCol w:w="8006"/>
      </w:tblGrid>
      <w:tr w:rsidR="002E37E3" w14:paraId="066BE9CC" w14:textId="77777777" w:rsidTr="00B14A33">
        <w:tc>
          <w:tcPr>
            <w:tcW w:w="1771" w:type="dxa"/>
          </w:tcPr>
          <w:p w14:paraId="7C91A921" w14:textId="77777777" w:rsidR="002E37E3" w:rsidRPr="004B0D01" w:rsidRDefault="002E37E3" w:rsidP="001F0ACD">
            <w:pPr>
              <w:spacing w:before="120"/>
              <w:ind w:left="360"/>
              <w:rPr>
                <w:rFonts w:ascii="ArialMT" w:hAnsi="ArialMT" w:cs="ArialMT"/>
              </w:rPr>
            </w:pPr>
          </w:p>
        </w:tc>
        <w:tc>
          <w:tcPr>
            <w:tcW w:w="8006" w:type="dxa"/>
            <w:shd w:val="clear" w:color="auto" w:fill="auto"/>
          </w:tcPr>
          <w:p w14:paraId="7B12419C" w14:textId="2574A2FE" w:rsidR="004B0D01" w:rsidRPr="001F0ACD" w:rsidRDefault="004B0D01" w:rsidP="001F0ACD">
            <w:pPr>
              <w:numPr>
                <w:ilvl w:val="0"/>
                <w:numId w:val="2"/>
              </w:numPr>
              <w:spacing w:before="120"/>
              <w:rPr>
                <w:rFonts w:ascii="ArialMT" w:hAnsi="ArialMT" w:cs="ArialMT"/>
              </w:rPr>
            </w:pPr>
            <w:r w:rsidRPr="004B0D01">
              <w:rPr>
                <w:rFonts w:ascii="ArialMT" w:hAnsi="ArialMT" w:cs="ArialMT"/>
              </w:rPr>
              <w:t>Adjunto d</w:t>
            </w:r>
            <w:r>
              <w:rPr>
                <w:rFonts w:ascii="ArialMT" w:hAnsi="ArialMT" w:cs="ArialMT"/>
              </w:rPr>
              <w:t>a Terceira Seção da Primeira Subchefia do EMAER.</w:t>
            </w:r>
          </w:p>
        </w:tc>
      </w:tr>
    </w:tbl>
    <w:p w14:paraId="74F4EEC7" w14:textId="77777777" w:rsidR="002E37E3" w:rsidRPr="00BB2430" w:rsidRDefault="002E37E3" w:rsidP="002E37E3">
      <w:pPr>
        <w:tabs>
          <w:tab w:val="left" w:leader="dot" w:pos="5103"/>
        </w:tabs>
        <w:rPr>
          <w:rFonts w:ascii="Arial" w:hAnsi="Arial"/>
          <w:b/>
          <w:sz w:val="16"/>
        </w:rPr>
      </w:pPr>
    </w:p>
    <w:p w14:paraId="501F3F43" w14:textId="77777777" w:rsidR="00665FE6" w:rsidRDefault="00000000" w:rsidP="00665FE6">
      <w:pPr>
        <w:tabs>
          <w:tab w:val="left" w:leader="dot" w:pos="5103"/>
        </w:tabs>
        <w:rPr>
          <w:rFonts w:ascii="Impact" w:hAnsi="Impact"/>
          <w:noProof/>
          <w:sz w:val="28"/>
        </w:rPr>
      </w:pPr>
      <w:r>
        <w:rPr>
          <w:rFonts w:ascii="Impact" w:hAnsi="Impact"/>
          <w:noProof/>
          <w:sz w:val="28"/>
        </w:rPr>
        <w:pict w14:anchorId="3CD7F53D">
          <v:line id="_x0000_s1035" style="position:absolute;z-index:9" from="133.95pt,15.6pt" to="483.35pt,15.6pt" o:allowincell="f" strokeweight="4pt">
            <v:stroke startarrowwidth="narrow" startarrowlength="short" endarrowwidth="narrow" endarrowlength="short"/>
          </v:line>
        </w:pict>
      </w:r>
      <w:r w:rsidR="00665FE6">
        <w:rPr>
          <w:rFonts w:ascii="Impact" w:hAnsi="Impact" w:cs="Impact"/>
          <w:sz w:val="28"/>
          <w:szCs w:val="28"/>
        </w:rPr>
        <w:t>Endereço Eletrônico</w:t>
      </w:r>
    </w:p>
    <w:p w14:paraId="59CAD57D" w14:textId="77777777" w:rsidR="00665FE6" w:rsidRDefault="00665FE6" w:rsidP="00665FE6">
      <w:pPr>
        <w:tabs>
          <w:tab w:val="left" w:leader="dot" w:pos="5103"/>
        </w:tabs>
        <w:rPr>
          <w:rFonts w:ascii="Arial" w:hAnsi="Arial"/>
          <w:b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1"/>
        <w:gridCol w:w="8006"/>
      </w:tblGrid>
      <w:tr w:rsidR="00665FE6" w14:paraId="7BEC0DB8" w14:textId="77777777" w:rsidTr="00665FE6">
        <w:tc>
          <w:tcPr>
            <w:tcW w:w="1771" w:type="dxa"/>
          </w:tcPr>
          <w:p w14:paraId="556D08AE" w14:textId="77777777" w:rsidR="00665FE6" w:rsidRDefault="00665FE6" w:rsidP="005C4835">
            <w:pPr>
              <w:rPr>
                <w:rFonts w:ascii="Impact" w:hAnsi="Impact"/>
                <w:sz w:val="28"/>
              </w:rPr>
            </w:pPr>
          </w:p>
        </w:tc>
        <w:tc>
          <w:tcPr>
            <w:tcW w:w="8006" w:type="dxa"/>
            <w:shd w:val="clear" w:color="auto" w:fill="auto"/>
          </w:tcPr>
          <w:p w14:paraId="52F2E71B" w14:textId="77777777" w:rsidR="00665FE6" w:rsidRPr="00665FE6" w:rsidRDefault="00665FE6" w:rsidP="005C4835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  <w:b/>
                <w:sz w:val="22"/>
              </w:rPr>
            </w:pPr>
            <w:r>
              <w:rPr>
                <w:rFonts w:ascii="ArialMT" w:hAnsi="ArialMT" w:cs="ArialMT"/>
              </w:rPr>
              <w:t>E-mail: martinezjmmc@fab.mil.br</w:t>
            </w:r>
          </w:p>
          <w:p w14:paraId="43C51CBB" w14:textId="77C20A1E" w:rsidR="00D9723C" w:rsidRPr="004B0D01" w:rsidRDefault="00665FE6" w:rsidP="004B0D01">
            <w:pPr>
              <w:numPr>
                <w:ilvl w:val="0"/>
                <w:numId w:val="2"/>
              </w:numPr>
              <w:spacing w:before="120"/>
              <w:rPr>
                <w:rFonts w:ascii="Arial" w:hAnsi="Arial"/>
                <w:b/>
                <w:sz w:val="22"/>
              </w:rPr>
            </w:pPr>
            <w:r>
              <w:rPr>
                <w:rFonts w:ascii="ArialMT" w:hAnsi="ArialMT" w:cs="ArialMT"/>
              </w:rPr>
              <w:t xml:space="preserve">E-mail: </w:t>
            </w:r>
            <w:r w:rsidR="00D9723C" w:rsidRPr="00D9723C">
              <w:rPr>
                <w:rFonts w:ascii="ArialMT" w:hAnsi="ArialMT" w:cs="ArialMT"/>
              </w:rPr>
              <w:t>martinez_av@hotmail.com</w:t>
            </w:r>
          </w:p>
        </w:tc>
      </w:tr>
    </w:tbl>
    <w:p w14:paraId="29D7393E" w14:textId="77777777" w:rsidR="00BB2430" w:rsidRDefault="00BB2430" w:rsidP="00BB2430">
      <w:pPr>
        <w:tabs>
          <w:tab w:val="left" w:leader="dot" w:pos="5103"/>
        </w:tabs>
        <w:rPr>
          <w:rFonts w:ascii="Arial" w:hAnsi="Arial"/>
          <w:b/>
        </w:rPr>
      </w:pPr>
    </w:p>
    <w:sectPr w:rsidR="00BB2430" w:rsidSect="00510FD5">
      <w:headerReference w:type="even" r:id="rId11"/>
      <w:headerReference w:type="default" r:id="rId12"/>
      <w:headerReference w:type="first" r:id="rId13"/>
      <w:type w:val="continuous"/>
      <w:pgSz w:w="11907" w:h="16840" w:code="9"/>
      <w:pgMar w:top="1134" w:right="1134" w:bottom="851" w:left="1134" w:header="851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FB2FBD" w14:textId="77777777" w:rsidR="00510FD5" w:rsidRDefault="00510FD5">
      <w:r>
        <w:separator/>
      </w:r>
    </w:p>
  </w:endnote>
  <w:endnote w:type="continuationSeparator" w:id="0">
    <w:p w14:paraId="32FB6088" w14:textId="77777777" w:rsidR="00510FD5" w:rsidRDefault="00510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DA1562" w14:textId="77777777" w:rsidR="00510FD5" w:rsidRDefault="00510FD5">
      <w:r>
        <w:separator/>
      </w:r>
    </w:p>
  </w:footnote>
  <w:footnote w:type="continuationSeparator" w:id="0">
    <w:p w14:paraId="54D8ED34" w14:textId="77777777" w:rsidR="00510FD5" w:rsidRDefault="00510F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74CEE" w14:textId="77777777" w:rsidR="00D51EC1" w:rsidRDefault="00D51EC1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933207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933207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689F1923" w14:textId="77777777" w:rsidR="00D51EC1" w:rsidRDefault="00D51EC1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75137" w14:textId="77777777" w:rsidR="00D51EC1" w:rsidRDefault="00D51EC1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933207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953CDC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762390CE" w14:textId="77777777" w:rsidR="00D51EC1" w:rsidRDefault="00D51EC1">
    <w:pPr>
      <w:pStyle w:val="Cabealho"/>
      <w:tabs>
        <w:tab w:val="clear" w:pos="4419"/>
        <w:tab w:val="clear" w:pos="8838"/>
        <w:tab w:val="right" w:pos="9639"/>
      </w:tabs>
      <w:rPr>
        <w:rFonts w:ascii="Arial" w:hAnsi="Arial"/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70E69" w14:textId="77777777" w:rsidR="00D51EC1" w:rsidRDefault="00D51EC1">
    <w:pPr>
      <w:pStyle w:val="Cabealh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2E36EE5"/>
    <w:multiLevelType w:val="hybridMultilevel"/>
    <w:tmpl w:val="4B78938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F814C0"/>
    <w:multiLevelType w:val="singleLevel"/>
    <w:tmpl w:val="0416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16EA509B"/>
    <w:multiLevelType w:val="singleLevel"/>
    <w:tmpl w:val="0416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1AE2763E"/>
    <w:multiLevelType w:val="singleLevel"/>
    <w:tmpl w:val="0416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1DAA362E"/>
    <w:multiLevelType w:val="singleLevel"/>
    <w:tmpl w:val="0416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F703F79"/>
    <w:multiLevelType w:val="singleLevel"/>
    <w:tmpl w:val="0416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209709FB"/>
    <w:multiLevelType w:val="singleLevel"/>
    <w:tmpl w:val="0416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 w15:restartNumberingAfterBreak="0">
    <w:nsid w:val="33D07F11"/>
    <w:multiLevelType w:val="singleLevel"/>
    <w:tmpl w:val="0416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384E4F34"/>
    <w:multiLevelType w:val="singleLevel"/>
    <w:tmpl w:val="0416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3AD54F72"/>
    <w:multiLevelType w:val="singleLevel"/>
    <w:tmpl w:val="0416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5F9525EB"/>
    <w:multiLevelType w:val="singleLevel"/>
    <w:tmpl w:val="9CB68AB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lang w:val="pt-BR"/>
      </w:rPr>
    </w:lvl>
  </w:abstractNum>
  <w:abstractNum w:abstractNumId="12" w15:restartNumberingAfterBreak="0">
    <w:nsid w:val="6C35041B"/>
    <w:multiLevelType w:val="singleLevel"/>
    <w:tmpl w:val="0416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2032874830">
    <w:abstractNumId w:val="0"/>
    <w:lvlOverride w:ilvl="0">
      <w:lvl w:ilvl="0">
        <w:start w:val="1"/>
        <w:numFmt w:val="bullet"/>
        <w:lvlText w:val=""/>
        <w:legacy w:legacy="1" w:legacySpace="0" w:legacyIndent="283"/>
        <w:lvlJc w:val="left"/>
        <w:pPr>
          <w:ind w:left="1814" w:hanging="283"/>
        </w:pPr>
        <w:rPr>
          <w:rFonts w:ascii="Symbol" w:hAnsi="Symbol" w:hint="default"/>
        </w:rPr>
      </w:lvl>
    </w:lvlOverride>
  </w:num>
  <w:num w:numId="2" w16cid:durableId="967509352">
    <w:abstractNumId w:val="11"/>
  </w:num>
  <w:num w:numId="3" w16cid:durableId="1130977970">
    <w:abstractNumId w:val="0"/>
    <w:lvlOverride w:ilvl="0">
      <w:lvl w:ilvl="0">
        <w:start w:val="1"/>
        <w:numFmt w:val="bullet"/>
        <w:lvlText w:val=""/>
        <w:legacy w:legacy="1" w:legacySpace="0" w:legacyIndent="283"/>
        <w:lvlJc w:val="left"/>
        <w:pPr>
          <w:ind w:left="1814" w:hanging="283"/>
        </w:pPr>
        <w:rPr>
          <w:rFonts w:ascii="Symbol" w:hAnsi="Symbol" w:hint="default"/>
        </w:rPr>
      </w:lvl>
    </w:lvlOverride>
  </w:num>
  <w:num w:numId="4" w16cid:durableId="1518421104">
    <w:abstractNumId w:val="0"/>
    <w:lvlOverride w:ilvl="0">
      <w:lvl w:ilvl="0">
        <w:start w:val="1"/>
        <w:numFmt w:val="bullet"/>
        <w:lvlText w:val=""/>
        <w:legacy w:legacy="1" w:legacySpace="0" w:legacyIndent="283"/>
        <w:lvlJc w:val="left"/>
        <w:pPr>
          <w:ind w:left="1814" w:hanging="283"/>
        </w:pPr>
        <w:rPr>
          <w:rFonts w:ascii="Symbol" w:hAnsi="Symbol" w:hint="default"/>
        </w:rPr>
      </w:lvl>
    </w:lvlOverride>
  </w:num>
  <w:num w:numId="5" w16cid:durableId="1034846066">
    <w:abstractNumId w:val="0"/>
    <w:lvlOverride w:ilvl="0">
      <w:lvl w:ilvl="0">
        <w:start w:val="1"/>
        <w:numFmt w:val="bullet"/>
        <w:lvlText w:val=""/>
        <w:legacy w:legacy="1" w:legacySpace="0" w:legacyIndent="283"/>
        <w:lvlJc w:val="left"/>
        <w:pPr>
          <w:ind w:left="1814" w:hanging="283"/>
        </w:pPr>
        <w:rPr>
          <w:rFonts w:ascii="Symbol" w:hAnsi="Symbol" w:hint="default"/>
        </w:rPr>
      </w:lvl>
    </w:lvlOverride>
  </w:num>
  <w:num w:numId="6" w16cid:durableId="959072075">
    <w:abstractNumId w:val="0"/>
    <w:lvlOverride w:ilvl="0">
      <w:lvl w:ilvl="0">
        <w:start w:val="1"/>
        <w:numFmt w:val="bullet"/>
        <w:lvlText w:val=""/>
        <w:legacy w:legacy="1" w:legacySpace="0" w:legacyIndent="283"/>
        <w:lvlJc w:val="left"/>
        <w:pPr>
          <w:ind w:left="1814" w:hanging="283"/>
        </w:pPr>
        <w:rPr>
          <w:rFonts w:ascii="Symbol" w:hAnsi="Symbol" w:hint="default"/>
        </w:rPr>
      </w:lvl>
    </w:lvlOverride>
  </w:num>
  <w:num w:numId="7" w16cid:durableId="1428574684">
    <w:abstractNumId w:val="0"/>
    <w:lvlOverride w:ilvl="0">
      <w:lvl w:ilvl="0">
        <w:start w:val="1"/>
        <w:numFmt w:val="bullet"/>
        <w:lvlText w:val=""/>
        <w:legacy w:legacy="1" w:legacySpace="0" w:legacyIndent="283"/>
        <w:lvlJc w:val="left"/>
        <w:pPr>
          <w:ind w:left="1814" w:hanging="283"/>
        </w:pPr>
        <w:rPr>
          <w:rFonts w:ascii="Symbol" w:hAnsi="Symbol" w:hint="default"/>
        </w:rPr>
      </w:lvl>
    </w:lvlOverride>
  </w:num>
  <w:num w:numId="8" w16cid:durableId="1781220346">
    <w:abstractNumId w:val="0"/>
    <w:lvlOverride w:ilvl="0">
      <w:lvl w:ilvl="0">
        <w:start w:val="1"/>
        <w:numFmt w:val="bullet"/>
        <w:lvlText w:val=""/>
        <w:legacy w:legacy="1" w:legacySpace="0" w:legacyIndent="283"/>
        <w:lvlJc w:val="left"/>
        <w:pPr>
          <w:ind w:left="1814" w:hanging="283"/>
        </w:pPr>
        <w:rPr>
          <w:rFonts w:ascii="Symbol" w:hAnsi="Symbol" w:hint="default"/>
        </w:rPr>
      </w:lvl>
    </w:lvlOverride>
  </w:num>
  <w:num w:numId="9" w16cid:durableId="614795064">
    <w:abstractNumId w:val="0"/>
    <w:lvlOverride w:ilvl="0">
      <w:lvl w:ilvl="0">
        <w:start w:val="1"/>
        <w:numFmt w:val="bullet"/>
        <w:lvlText w:val=""/>
        <w:legacy w:legacy="1" w:legacySpace="0" w:legacyIndent="283"/>
        <w:lvlJc w:val="left"/>
        <w:pPr>
          <w:ind w:left="1814" w:hanging="283"/>
        </w:pPr>
        <w:rPr>
          <w:rFonts w:ascii="Symbol" w:hAnsi="Symbol" w:hint="default"/>
        </w:rPr>
      </w:lvl>
    </w:lvlOverride>
  </w:num>
  <w:num w:numId="10" w16cid:durableId="807237439">
    <w:abstractNumId w:val="10"/>
  </w:num>
  <w:num w:numId="11" w16cid:durableId="551578434">
    <w:abstractNumId w:val="3"/>
  </w:num>
  <w:num w:numId="12" w16cid:durableId="416951100">
    <w:abstractNumId w:val="7"/>
  </w:num>
  <w:num w:numId="13" w16cid:durableId="22437997">
    <w:abstractNumId w:val="4"/>
  </w:num>
  <w:num w:numId="14" w16cid:durableId="535199344">
    <w:abstractNumId w:val="12"/>
  </w:num>
  <w:num w:numId="15" w16cid:durableId="811603051">
    <w:abstractNumId w:val="6"/>
  </w:num>
  <w:num w:numId="16" w16cid:durableId="921336156">
    <w:abstractNumId w:val="9"/>
  </w:num>
  <w:num w:numId="17" w16cid:durableId="2009404970">
    <w:abstractNumId w:val="8"/>
  </w:num>
  <w:num w:numId="18" w16cid:durableId="944460292">
    <w:abstractNumId w:val="2"/>
  </w:num>
  <w:num w:numId="19" w16cid:durableId="718478626">
    <w:abstractNumId w:val="5"/>
  </w:num>
  <w:num w:numId="20" w16cid:durableId="603919952">
    <w:abstractNumId w:val="11"/>
  </w:num>
  <w:num w:numId="21" w16cid:durableId="1079592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oNotTrackMoves/>
  <w:defaultTabStop w:val="851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5FE6"/>
    <w:rsid w:val="00013523"/>
    <w:rsid w:val="0002720D"/>
    <w:rsid w:val="000303EF"/>
    <w:rsid w:val="00035765"/>
    <w:rsid w:val="00035A3F"/>
    <w:rsid w:val="000C4340"/>
    <w:rsid w:val="0012671F"/>
    <w:rsid w:val="00147D88"/>
    <w:rsid w:val="00173B77"/>
    <w:rsid w:val="00187654"/>
    <w:rsid w:val="001A401E"/>
    <w:rsid w:val="001A55DD"/>
    <w:rsid w:val="001F0ACD"/>
    <w:rsid w:val="00204869"/>
    <w:rsid w:val="00222A37"/>
    <w:rsid w:val="0023002A"/>
    <w:rsid w:val="00230CBC"/>
    <w:rsid w:val="00254D5A"/>
    <w:rsid w:val="00273388"/>
    <w:rsid w:val="0029402B"/>
    <w:rsid w:val="002A36EC"/>
    <w:rsid w:val="002E37E3"/>
    <w:rsid w:val="002F20EB"/>
    <w:rsid w:val="00315DC1"/>
    <w:rsid w:val="00360377"/>
    <w:rsid w:val="003618FE"/>
    <w:rsid w:val="00384739"/>
    <w:rsid w:val="003B5A57"/>
    <w:rsid w:val="003C5FDE"/>
    <w:rsid w:val="00426665"/>
    <w:rsid w:val="004B0D01"/>
    <w:rsid w:val="004E123E"/>
    <w:rsid w:val="004E4D34"/>
    <w:rsid w:val="00510FD5"/>
    <w:rsid w:val="005250B4"/>
    <w:rsid w:val="00560DE1"/>
    <w:rsid w:val="0057753C"/>
    <w:rsid w:val="00590CCE"/>
    <w:rsid w:val="005A395A"/>
    <w:rsid w:val="005B7BD7"/>
    <w:rsid w:val="005C4835"/>
    <w:rsid w:val="005D7549"/>
    <w:rsid w:val="005E2FD5"/>
    <w:rsid w:val="005F514C"/>
    <w:rsid w:val="00632AB4"/>
    <w:rsid w:val="00665FE6"/>
    <w:rsid w:val="006A47CB"/>
    <w:rsid w:val="006D57B7"/>
    <w:rsid w:val="006F37D4"/>
    <w:rsid w:val="007522C7"/>
    <w:rsid w:val="007525D5"/>
    <w:rsid w:val="00756782"/>
    <w:rsid w:val="007A2AA9"/>
    <w:rsid w:val="007E5BA7"/>
    <w:rsid w:val="007F465F"/>
    <w:rsid w:val="007F5992"/>
    <w:rsid w:val="008202AE"/>
    <w:rsid w:val="008228B1"/>
    <w:rsid w:val="008852B1"/>
    <w:rsid w:val="008D7587"/>
    <w:rsid w:val="008F4ACE"/>
    <w:rsid w:val="00904181"/>
    <w:rsid w:val="00933207"/>
    <w:rsid w:val="009443A0"/>
    <w:rsid w:val="00950292"/>
    <w:rsid w:val="009516F1"/>
    <w:rsid w:val="00953CDC"/>
    <w:rsid w:val="009B12B0"/>
    <w:rsid w:val="009D6E8B"/>
    <w:rsid w:val="00A12D9D"/>
    <w:rsid w:val="00A4780F"/>
    <w:rsid w:val="00A64267"/>
    <w:rsid w:val="00AB5609"/>
    <w:rsid w:val="00AB7C43"/>
    <w:rsid w:val="00AD444E"/>
    <w:rsid w:val="00B12455"/>
    <w:rsid w:val="00B14A33"/>
    <w:rsid w:val="00B15E0D"/>
    <w:rsid w:val="00B302A1"/>
    <w:rsid w:val="00B34E8B"/>
    <w:rsid w:val="00B37D9D"/>
    <w:rsid w:val="00B568C7"/>
    <w:rsid w:val="00B6272F"/>
    <w:rsid w:val="00BB2430"/>
    <w:rsid w:val="00BB3B97"/>
    <w:rsid w:val="00BD3CB8"/>
    <w:rsid w:val="00BF3A2A"/>
    <w:rsid w:val="00BF5577"/>
    <w:rsid w:val="00C122D6"/>
    <w:rsid w:val="00C2288F"/>
    <w:rsid w:val="00C40F61"/>
    <w:rsid w:val="00C7205E"/>
    <w:rsid w:val="00CC0BDF"/>
    <w:rsid w:val="00CD5243"/>
    <w:rsid w:val="00D51EC1"/>
    <w:rsid w:val="00D5382E"/>
    <w:rsid w:val="00D928B0"/>
    <w:rsid w:val="00D9723C"/>
    <w:rsid w:val="00DA4F6F"/>
    <w:rsid w:val="00DC079E"/>
    <w:rsid w:val="00E231B5"/>
    <w:rsid w:val="00E30841"/>
    <w:rsid w:val="00E331A0"/>
    <w:rsid w:val="00E54B1D"/>
    <w:rsid w:val="00E67C5C"/>
    <w:rsid w:val="00EB79CA"/>
    <w:rsid w:val="00ED2D74"/>
    <w:rsid w:val="00ED6067"/>
    <w:rsid w:val="00EF14FA"/>
    <w:rsid w:val="00F71B1F"/>
    <w:rsid w:val="00FA31BD"/>
    <w:rsid w:val="00FD1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9"/>
    <o:shapelayout v:ext="edit">
      <o:idmap v:ext="edit" data="1"/>
    </o:shapelayout>
  </w:shapeDefaults>
  <w:decimalSymbol w:val=","/>
  <w:listSeparator w:val=";"/>
  <w14:docId w14:val="41163BFC"/>
  <w15:chartTrackingRefBased/>
  <w15:docId w15:val="{31A30876-5B99-4783-B726-B2B7FDBD3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F61"/>
  </w:style>
  <w:style w:type="paragraph" w:styleId="Ttulo1">
    <w:name w:val="heading 1"/>
    <w:basedOn w:val="Normal"/>
    <w:next w:val="Normal"/>
    <w:qFormat/>
    <w:rsid w:val="00D51EC1"/>
    <w:pPr>
      <w:keepNext/>
      <w:jc w:val="center"/>
      <w:outlineLvl w:val="0"/>
    </w:pPr>
    <w:rPr>
      <w:rFonts w:ascii="Arial" w:hAnsi="Arial"/>
      <w:b/>
    </w:rPr>
  </w:style>
  <w:style w:type="paragraph" w:styleId="Ttulo2">
    <w:name w:val="heading 2"/>
    <w:basedOn w:val="Normal"/>
    <w:next w:val="Normal"/>
    <w:qFormat/>
    <w:rsid w:val="00D51EC1"/>
    <w:pPr>
      <w:keepNext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rsid w:val="00D51EC1"/>
    <w:pPr>
      <w:keepNext/>
      <w:tabs>
        <w:tab w:val="left" w:leader="dot" w:pos="5103"/>
      </w:tabs>
      <w:ind w:left="1560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rsid w:val="00D51EC1"/>
    <w:pPr>
      <w:keepNext/>
      <w:outlineLvl w:val="3"/>
    </w:pPr>
    <w:rPr>
      <w:rFonts w:ascii="Arial" w:hAnsi="Arial"/>
      <w:b/>
      <w:caps/>
      <w:sz w:val="28"/>
    </w:rPr>
  </w:style>
  <w:style w:type="paragraph" w:styleId="Ttulo5">
    <w:name w:val="heading 5"/>
    <w:basedOn w:val="Normal"/>
    <w:next w:val="Normal"/>
    <w:qFormat/>
    <w:rsid w:val="00D51EC1"/>
    <w:pPr>
      <w:keepNext/>
      <w:outlineLvl w:val="4"/>
    </w:pPr>
    <w:rPr>
      <w:rFonts w:ascii="Arial Black" w:hAnsi="Arial Black"/>
      <w:sz w:val="40"/>
    </w:rPr>
  </w:style>
  <w:style w:type="paragraph" w:styleId="Ttulo6">
    <w:name w:val="heading 6"/>
    <w:basedOn w:val="Normal"/>
    <w:next w:val="Normal"/>
    <w:qFormat/>
    <w:rsid w:val="00D51EC1"/>
    <w:pPr>
      <w:keepNext/>
      <w:spacing w:before="120"/>
      <w:outlineLvl w:val="5"/>
    </w:pPr>
    <w:rPr>
      <w:rFonts w:ascii="Arial" w:hAnsi="Arial"/>
      <w:b/>
      <w:sz w:val="22"/>
    </w:rPr>
  </w:style>
  <w:style w:type="paragraph" w:styleId="Ttulo7">
    <w:name w:val="heading 7"/>
    <w:basedOn w:val="Normal"/>
    <w:next w:val="Normal"/>
    <w:qFormat/>
    <w:rsid w:val="00D51EC1"/>
    <w:pPr>
      <w:keepNext/>
      <w:tabs>
        <w:tab w:val="left" w:leader="dot" w:pos="5103"/>
      </w:tabs>
      <w:outlineLvl w:val="6"/>
    </w:pPr>
    <w:rPr>
      <w:rFonts w:ascii="Impact" w:hAnsi="Impact"/>
      <w:noProof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rsid w:val="00D51EC1"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rsid w:val="00D51EC1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  <w:rsid w:val="00D51EC1"/>
  </w:style>
  <w:style w:type="paragraph" w:styleId="Textodebalo">
    <w:name w:val="Balloon Text"/>
    <w:basedOn w:val="Normal"/>
    <w:link w:val="TextodebaloChar"/>
    <w:uiPriority w:val="99"/>
    <w:semiHidden/>
    <w:unhideWhenUsed/>
    <w:rsid w:val="002F20E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2F20EB"/>
    <w:rPr>
      <w:rFonts w:ascii="Tahoma" w:hAnsi="Tahoma" w:cs="Tahoma"/>
      <w:sz w:val="16"/>
      <w:szCs w:val="16"/>
    </w:rPr>
  </w:style>
  <w:style w:type="character" w:styleId="Forte">
    <w:name w:val="Strong"/>
    <w:uiPriority w:val="22"/>
    <w:qFormat/>
    <w:rsid w:val="008D7587"/>
    <w:rPr>
      <w:b/>
      <w:bCs/>
    </w:rPr>
  </w:style>
  <w:style w:type="character" w:styleId="Hyperlink">
    <w:name w:val="Hyperlink"/>
    <w:uiPriority w:val="99"/>
    <w:unhideWhenUsed/>
    <w:rsid w:val="00D9723C"/>
    <w:rPr>
      <w:color w:val="0563C1"/>
      <w:u w:val="single"/>
    </w:rPr>
  </w:style>
  <w:style w:type="character" w:styleId="MenoPendente">
    <w:name w:val="Unresolved Mention"/>
    <w:uiPriority w:val="99"/>
    <w:semiHidden/>
    <w:unhideWhenUsed/>
    <w:rsid w:val="00D972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4031834.igen.app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tinezjmmc\Desktop\Curr&#237;c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97E518-A3BF-4418-945C-47635221B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Currículo</Template>
  <TotalTime>203</TotalTime>
  <Pages>5</Pages>
  <Words>1147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Comando da Aeronáutica</vt:lpstr>
    </vt:vector>
  </TitlesOfParts>
  <Company>MINISTÉRIO DA AERONÁUTICA</Company>
  <LinksUpToDate>false</LinksUpToDate>
  <CharactersWithSpaces>7329</CharactersWithSpaces>
  <SharedDoc>false</SharedDoc>
  <HLinks>
    <vt:vector size="6" baseType="variant">
      <vt:variant>
        <vt:i4>1376281</vt:i4>
      </vt:variant>
      <vt:variant>
        <vt:i4>3</vt:i4>
      </vt:variant>
      <vt:variant>
        <vt:i4>0</vt:i4>
      </vt:variant>
      <vt:variant>
        <vt:i4>5</vt:i4>
      </vt:variant>
      <vt:variant>
        <vt:lpwstr>https://4031834.igen.app/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Comando da Aeronáutica</dc:title>
  <dc:subject/>
  <dc:creator>martinezjmmc</dc:creator>
  <cp:keywords/>
  <cp:lastModifiedBy>Jefferson Martinez Monjardim Couto</cp:lastModifiedBy>
  <cp:revision>26</cp:revision>
  <cp:lastPrinted>2026-03-17T14:08:00Z</cp:lastPrinted>
  <dcterms:created xsi:type="dcterms:W3CDTF">2020-08-31T22:15:00Z</dcterms:created>
  <dcterms:modified xsi:type="dcterms:W3CDTF">2026-04-15T12:48:00Z</dcterms:modified>
</cp:coreProperties>
</file>